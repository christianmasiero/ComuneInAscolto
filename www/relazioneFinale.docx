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649F1" w14:textId="1BA626DA" w:rsidR="001E59F3" w:rsidRDefault="00210B43" w:rsidP="00A91D75"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59E076" wp14:editId="4A5B77D7">
                <wp:simplePos x="0" y="0"/>
                <wp:positionH relativeFrom="page">
                  <wp:align>left</wp:align>
                </wp:positionH>
                <wp:positionV relativeFrom="page">
                  <wp:posOffset>5971430</wp:posOffset>
                </wp:positionV>
                <wp:extent cx="4667416" cy="1570990"/>
                <wp:effectExtent l="0" t="0" r="0" b="0"/>
                <wp:wrapNone/>
                <wp:docPr id="4" name="Rettangolo: Angolo singolo ritagliato 4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67416" cy="1570990"/>
                        </a:xfrm>
                        <a:prstGeom prst="snip1Rect">
                          <a:avLst>
                            <a:gd name="adj" fmla="val 39215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F5E22" id="Rettangolo: Angolo singolo ritagliato 4" o:spid="_x0000_s1026" alt="rettangolo colorato" style="position:absolute;margin-left:0;margin-top:470.2pt;width:367.5pt;height:123.7pt;flip:y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4667416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" path="m,l4051352,r616064,616064l4667416,1570990,,1570990,,xe" fillcolor="#3a3363 [3215]" stroked="f">
                <v:path arrowok="t" o:connecttype="custom" o:connectlocs="0,0;4051352,0;4667416,616064;4667416,1570990;0,1570990;0,0" o:connectangles="0,0,0,0,0,0"/>
                <w10:wrap anchorx="page" anchory="page"/>
              </v:shape>
            </w:pict>
          </mc:Fallback>
        </mc:AlternateContent>
      </w:r>
      <w:r>
        <w:rPr>
          <w:noProof/>
          <w:sz w:val="60"/>
          <w:szCs w:val="60"/>
          <w:lang w:bidi="it-IT"/>
        </w:rPr>
        <w:drawing>
          <wp:anchor distT="0" distB="0" distL="114300" distR="114300" simplePos="0" relativeHeight="251655166" behindDoc="1" locked="0" layoutInCell="1" allowOverlap="1" wp14:anchorId="70A104F4" wp14:editId="4FF01A35">
            <wp:simplePos x="0" y="0"/>
            <wp:positionH relativeFrom="margin">
              <wp:posOffset>-245660</wp:posOffset>
            </wp:positionH>
            <wp:positionV relativeFrom="paragraph">
              <wp:posOffset>633749</wp:posOffset>
            </wp:positionV>
            <wp:extent cx="5882185" cy="6751715"/>
            <wp:effectExtent l="304800" t="304800" r="328295" b="316230"/>
            <wp:wrapNone/>
            <wp:docPr id="4058522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39"/>
                    <a:stretch/>
                  </pic:blipFill>
                  <pic:spPr bwMode="auto">
                    <a:xfrm>
                      <a:off x="0" y="0"/>
                      <a:ext cx="5882185" cy="675171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4141" behindDoc="1" locked="0" layoutInCell="1" allowOverlap="1" wp14:anchorId="0EE5788A" wp14:editId="2B8B6E0D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71098" id="Rettangolo 2" o:spid="_x0000_s1026" alt="rettangolo colorato" style="position:absolute;margin-left:-57.6pt;margin-top:49.7pt;width:454.3pt;height:327.55pt;z-index:-2516623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" fillcolor="#f3d569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79"/>
      </w:tblGrid>
      <w:tr w:rsidR="00A91D75" w14:paraId="1A033553" w14:textId="77777777" w:rsidTr="009163B5">
        <w:trPr>
          <w:trHeight w:val="2150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EE39DF" w14:textId="42D5DE91" w:rsidR="00A91D75" w:rsidRPr="00B24AA9" w:rsidRDefault="00B24AA9" w:rsidP="00A91D75">
            <w:pPr>
              <w:pStyle w:val="Titolo"/>
              <w:framePr w:hSpace="0" w:wrap="auto" w:vAnchor="margin" w:xAlign="left" w:yAlign="inline"/>
              <w:rPr>
                <w:sz w:val="60"/>
                <w:szCs w:val="60"/>
              </w:rPr>
            </w:pPr>
            <w:r w:rsidRPr="00B24AA9">
              <w:rPr>
                <w:sz w:val="60"/>
                <w:szCs w:val="60"/>
              </w:rPr>
              <w:t>SITO WEB 5° ANNO:</w:t>
            </w:r>
          </w:p>
          <w:p w14:paraId="2ABC6F36" w14:textId="1BBAC79B" w:rsidR="00B24AA9" w:rsidRPr="001E59F3" w:rsidRDefault="00B24AA9" w:rsidP="00A91D75">
            <w:pPr>
              <w:pStyle w:val="Titolo"/>
              <w:framePr w:hSpace="0" w:wrap="auto" w:vAnchor="margin" w:xAlign="left" w:yAlign="inline"/>
            </w:pPr>
            <w:r w:rsidRPr="00B24AA9">
              <w:rPr>
                <w:sz w:val="60"/>
                <w:szCs w:val="60"/>
              </w:rPr>
              <w:t>COMUNEINASCOLTO</w:t>
            </w:r>
          </w:p>
        </w:tc>
      </w:tr>
      <w:tr w:rsidR="00BC4C43" w14:paraId="2A2B1ED0" w14:textId="77777777" w:rsidTr="009163B5">
        <w:trPr>
          <w:trHeight w:val="2150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08F02" w14:textId="41CA239A" w:rsidR="00BC4C43" w:rsidRDefault="00BC4C43" w:rsidP="00A91D75">
            <w:pPr>
              <w:pStyle w:val="Titolo"/>
              <w:framePr w:hSpace="0" w:wrap="auto" w:vAnchor="margin" w:xAlign="left" w:yAlign="inline"/>
              <w:rPr>
                <w:noProof/>
                <w:lang w:bidi="it-IT"/>
              </w:rPr>
            </w:pP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20"/>
        <w:gridCol w:w="2940"/>
        <w:gridCol w:w="3030"/>
      </w:tblGrid>
      <w:tr w:rsidR="00A91D75" w14:paraId="33C054AE" w14:textId="77777777" w:rsidTr="00C6323A">
        <w:trPr>
          <w:trHeight w:val="358"/>
        </w:trPr>
        <w:tc>
          <w:tcPr>
            <w:tcW w:w="3567" w:type="dxa"/>
          </w:tcPr>
          <w:p w14:paraId="0821684E" w14:textId="77777777" w:rsidR="00A91D75" w:rsidRDefault="00A91D75" w:rsidP="00A91D75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6E2C63A" wp14:editId="24DB868C">
                      <wp:extent cx="2112135" cy="309093"/>
                      <wp:effectExtent l="0" t="0" r="0" b="1524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E6F748" w14:textId="07111F28" w:rsidR="00A91D75" w:rsidRPr="00A91D75" w:rsidRDefault="00210B43" w:rsidP="00A91D75">
                                  <w:pPr>
                                    <w:pStyle w:val="Sottotitolo"/>
                                  </w:pPr>
                                  <w:r>
                                    <w:rPr>
                                      <w:lang w:bidi="it-IT"/>
                                    </w:rPr>
                                    <w:t>Itis Levi-Ponti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6E2C6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" filled="f" stroked="f" strokeweight=".5pt">
                      <v:textbox inset=",,,0">
                        <w:txbxContent>
                          <w:p w14:paraId="03E6F748" w14:textId="07111F28" w:rsidR="00A91D75" w:rsidRPr="00A91D75" w:rsidRDefault="00210B43" w:rsidP="00A91D75">
                            <w:pPr>
                              <w:pStyle w:val="Sottotitolo"/>
                            </w:pPr>
                            <w:r>
                              <w:rPr>
                                <w:lang w:bidi="it-IT"/>
                              </w:rPr>
                              <w:t>Itis Levi-Ponti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04AB1FD4" w14:textId="77777777" w:rsidR="00A91D75" w:rsidRDefault="00A91D75" w:rsidP="00A91D75"/>
        </w:tc>
        <w:tc>
          <w:tcPr>
            <w:tcW w:w="3483" w:type="dxa"/>
            <w:vAlign w:val="bottom"/>
          </w:tcPr>
          <w:p w14:paraId="33F0B0ED" w14:textId="77777777" w:rsidR="00A91D75" w:rsidRDefault="00A91D75" w:rsidP="00A91D75">
            <w:pPr>
              <w:jc w:val="right"/>
            </w:pPr>
          </w:p>
        </w:tc>
      </w:tr>
      <w:tr w:rsidR="00A91D75" w14:paraId="4A3E16B7" w14:textId="77777777" w:rsidTr="00C6323A">
        <w:trPr>
          <w:trHeight w:val="1197"/>
        </w:trPr>
        <w:tc>
          <w:tcPr>
            <w:tcW w:w="3567" w:type="dxa"/>
          </w:tcPr>
          <w:p w14:paraId="747D7638" w14:textId="77777777" w:rsidR="00A91D75" w:rsidRDefault="00A91D75" w:rsidP="00A91D75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4C57CC8" wp14:editId="7750C8EA">
                      <wp:extent cx="2552700" cy="85725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527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819EF4" w14:textId="77777777" w:rsidR="00210B43" w:rsidRDefault="00210B43" w:rsidP="00A91D75">
                                  <w:pPr>
                                    <w:rPr>
                                      <w:lang w:bidi="it-IT"/>
                                    </w:rPr>
                                  </w:pPr>
                                  <w:r>
                                    <w:rPr>
                                      <w:lang w:bidi="it-IT"/>
                                    </w:rPr>
                                    <w:t>Nome: Christian</w:t>
                                  </w:r>
                                  <w:r w:rsidR="00A91D75" w:rsidRPr="00A91D75">
                                    <w:rPr>
                                      <w:lang w:bidi="it-IT"/>
                                    </w:rPr>
                                    <w:t xml:space="preserve"> </w:t>
                                  </w:r>
                                </w:p>
                                <w:p w14:paraId="4E2AA24C" w14:textId="080F4758" w:rsidR="00A91D75" w:rsidRPr="00A91D75" w:rsidRDefault="00210B43" w:rsidP="00A91D75">
                                  <w:r>
                                    <w:rPr>
                                      <w:lang w:bidi="it-IT"/>
                                    </w:rPr>
                                    <w:t>Cognome: Masiero</w:t>
                                  </w:r>
                                </w:p>
                                <w:p w14:paraId="54A11E0B" w14:textId="3144B79A" w:rsidR="00A91D75" w:rsidRPr="00A91D75" w:rsidRDefault="00A91D75" w:rsidP="00A91D75">
                                  <w:r w:rsidRPr="00A91D75">
                                    <w:rPr>
                                      <w:lang w:bidi="it-IT"/>
                                    </w:rPr>
                                    <w:t xml:space="preserve">Sito Web: </w:t>
                                  </w:r>
                                  <w:r w:rsidR="00210B43">
                                    <w:rPr>
                                      <w:lang w:bidi="it-IT"/>
                                    </w:rPr>
                                    <w:t>www.comuneinascolto.it</w:t>
                                  </w:r>
                                </w:p>
                                <w:p w14:paraId="440A5D12" w14:textId="77777777" w:rsidR="00A91D75" w:rsidRPr="00A91D75" w:rsidRDefault="00A91D75" w:rsidP="00A91D7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C57CC8" id="Casella di testo 7" o:spid="_x0000_s1027" type="#_x0000_t202" style="width:201pt;height:6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" filled="f" stroked="f" strokeweight=".5pt">
                      <v:textbox>
                        <w:txbxContent>
                          <w:p w14:paraId="4B819EF4" w14:textId="77777777" w:rsidR="00210B43" w:rsidRDefault="00210B43" w:rsidP="00A91D75">
                            <w:pPr>
                              <w:rPr>
                                <w:lang w:bidi="it-IT"/>
                              </w:rPr>
                            </w:pPr>
                            <w:r>
                              <w:rPr>
                                <w:lang w:bidi="it-IT"/>
                              </w:rPr>
                              <w:t>Nome: Christian</w:t>
                            </w:r>
                            <w:r w:rsidR="00A91D75" w:rsidRPr="00A91D75">
                              <w:rPr>
                                <w:lang w:bidi="it-IT"/>
                              </w:rPr>
                              <w:t xml:space="preserve"> </w:t>
                            </w:r>
                          </w:p>
                          <w:p w14:paraId="4E2AA24C" w14:textId="080F4758" w:rsidR="00A91D75" w:rsidRPr="00A91D75" w:rsidRDefault="00210B43" w:rsidP="00A91D75">
                            <w:r>
                              <w:rPr>
                                <w:lang w:bidi="it-IT"/>
                              </w:rPr>
                              <w:t>Cognome: Masiero</w:t>
                            </w:r>
                          </w:p>
                          <w:p w14:paraId="54A11E0B" w14:textId="3144B79A" w:rsidR="00A91D75" w:rsidRPr="00A91D75" w:rsidRDefault="00A91D75" w:rsidP="00A91D75">
                            <w:r w:rsidRPr="00A91D75">
                              <w:rPr>
                                <w:lang w:bidi="it-IT"/>
                              </w:rPr>
                              <w:t xml:space="preserve">Sito Web: </w:t>
                            </w:r>
                            <w:r w:rsidR="00210B43">
                              <w:rPr>
                                <w:lang w:bidi="it-IT"/>
                              </w:rPr>
                              <w:t>www.comuneinascolto.it</w:t>
                            </w:r>
                          </w:p>
                          <w:p w14:paraId="440A5D12" w14:textId="77777777" w:rsidR="00A91D75" w:rsidRPr="00A91D75" w:rsidRDefault="00A91D75" w:rsidP="00A91D75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0C2D2879" w14:textId="77777777" w:rsidR="00A91D75" w:rsidRDefault="00A91D75" w:rsidP="00A91D75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138A50D" wp14:editId="2520E13B">
                      <wp:extent cx="1867436" cy="793630"/>
                      <wp:effectExtent l="0" t="0" r="0" b="6985"/>
                      <wp:docPr id="14" name="Casella di tes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7436" cy="79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D1298B" w14:textId="77777777" w:rsidR="00210B43" w:rsidRDefault="00210B43" w:rsidP="00A91D75">
                                  <w:pPr>
                                    <w:rPr>
                                      <w:lang w:bidi="it-IT"/>
                                    </w:rPr>
                                  </w:pPr>
                                  <w:r>
                                    <w:rPr>
                                      <w:lang w:bidi="it-IT"/>
                                    </w:rPr>
                                    <w:t xml:space="preserve">Classe: 5AIN </w:t>
                                  </w:r>
                                </w:p>
                                <w:p w14:paraId="3F71C10E" w14:textId="282CC5FD" w:rsidR="00A91D75" w:rsidRDefault="00210B43" w:rsidP="00A91D75">
                                  <w:pPr>
                                    <w:rPr>
                                      <w:lang w:bidi="it-IT"/>
                                    </w:rPr>
                                  </w:pPr>
                                  <w:r>
                                    <w:rPr>
                                      <w:lang w:bidi="it-IT"/>
                                    </w:rPr>
                                    <w:t>Inizio progettazione:</w:t>
                                  </w:r>
                                </w:p>
                                <w:p w14:paraId="15D141B5" w14:textId="2CA10490" w:rsidR="00210B43" w:rsidRPr="00A91D75" w:rsidRDefault="00210B43" w:rsidP="00A91D75">
                                  <w:r>
                                    <w:rPr>
                                      <w:lang w:bidi="it-IT"/>
                                    </w:rPr>
                                    <w:t>Gennaio 202</w:t>
                                  </w:r>
                                  <w:r w:rsidR="000046BD">
                                    <w:rPr>
                                      <w:lang w:bidi="it-I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138A50D" id="Casella di testo 14" o:spid="_x0000_s1028" type="#_x0000_t202" style="width:147.05pt;height:6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" filled="f" stroked="f" strokeweight=".5pt">
                      <v:textbox>
                        <w:txbxContent>
                          <w:p w14:paraId="4CD1298B" w14:textId="77777777" w:rsidR="00210B43" w:rsidRDefault="00210B43" w:rsidP="00A91D75">
                            <w:pPr>
                              <w:rPr>
                                <w:lang w:bidi="it-IT"/>
                              </w:rPr>
                            </w:pPr>
                            <w:r>
                              <w:rPr>
                                <w:lang w:bidi="it-IT"/>
                              </w:rPr>
                              <w:t xml:space="preserve">Classe: 5AIN </w:t>
                            </w:r>
                          </w:p>
                          <w:p w14:paraId="3F71C10E" w14:textId="282CC5FD" w:rsidR="00A91D75" w:rsidRDefault="00210B43" w:rsidP="00A91D75">
                            <w:pPr>
                              <w:rPr>
                                <w:lang w:bidi="it-IT"/>
                              </w:rPr>
                            </w:pPr>
                            <w:r>
                              <w:rPr>
                                <w:lang w:bidi="it-IT"/>
                              </w:rPr>
                              <w:t>Inizio progettazione:</w:t>
                            </w:r>
                          </w:p>
                          <w:p w14:paraId="15D141B5" w14:textId="2CA10490" w:rsidR="00210B43" w:rsidRPr="00A91D75" w:rsidRDefault="00210B43" w:rsidP="00A91D75">
                            <w:r>
                              <w:rPr>
                                <w:lang w:bidi="it-IT"/>
                              </w:rPr>
                              <w:t>Gennaio 202</w:t>
                            </w:r>
                            <w:r w:rsidR="000046BD">
                              <w:rPr>
                                <w:lang w:bidi="it-IT"/>
                              </w:rPr>
                              <w:t>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483" w:type="dxa"/>
            <w:vAlign w:val="bottom"/>
          </w:tcPr>
          <w:p w14:paraId="3B76739D" w14:textId="77777777" w:rsidR="00A91D75" w:rsidRPr="00D967AC" w:rsidRDefault="00A91D75" w:rsidP="00A91D75">
            <w:pPr>
              <w:jc w:val="right"/>
              <w:rPr>
                <w:noProof/>
              </w:rPr>
            </w:pPr>
            <w:r w:rsidRPr="00D967AC">
              <w:rPr>
                <w:noProof/>
                <w:lang w:bidi="it-IT"/>
              </w:rPr>
              <w:drawing>
                <wp:inline distT="0" distB="0" distL="0" distR="0" wp14:anchorId="796D517F" wp14:editId="71DC76C3">
                  <wp:extent cx="1307485" cy="567958"/>
                  <wp:effectExtent l="0" t="0" r="0" b="3810"/>
                  <wp:docPr id="12" name="Elemento grafico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lemento grafico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485" cy="56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FA4BAA" w14:textId="77777777" w:rsidR="00E523C3" w:rsidRDefault="00CB27A1" w:rsidP="00E523C3">
          <w:pPr>
            <w:pStyle w:val="Titolosommario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27008" behindDoc="1" locked="0" layoutInCell="1" allowOverlap="1" wp14:anchorId="31C4F9F9" wp14:editId="6CB684EB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ttangolo 31" descr="sfondo colorato della pagina dei contenuti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A60DF8" id="Rettangolo 31" o:spid="_x0000_s1026" alt="sfondo colorato della pagina dei contenuti" style="position:absolute;margin-left:-59.85pt;margin-top:0;width:617.05pt;height:841.5pt;z-index:-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" fillcolor="#f3d569 [3204]" stroked="f" strokeweight="2pt">
                    <w10:wrap anchory="page"/>
                  </v:rect>
                </w:pict>
              </mc:Fallback>
            </mc:AlternateContent>
          </w:r>
          <w:r w:rsidR="00D476F7">
            <w:rPr>
              <w:lang w:bidi="it-IT"/>
            </w:rPr>
            <w:t>SOMMARIO</w:t>
          </w:r>
        </w:p>
        <w:p w14:paraId="6BD19570" w14:textId="4A8E7569" w:rsidR="00376F57" w:rsidRDefault="00E523C3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r>
            <w:rPr>
              <w:lang w:bidi="it-IT"/>
            </w:rPr>
            <w:fldChar w:fldCharType="begin"/>
          </w:r>
          <w:r>
            <w:rPr>
              <w:lang w:bidi="it-IT"/>
            </w:rPr>
            <w:instrText xml:space="preserve"> TOC \o "1-3" \h \z \u </w:instrText>
          </w:r>
          <w:r>
            <w:rPr>
              <w:lang w:bidi="it-IT"/>
            </w:rPr>
            <w:fldChar w:fldCharType="separate"/>
          </w:r>
          <w:hyperlink w:anchor="_Toc157841900" w:history="1">
            <w:r w:rsidR="00376F57" w:rsidRPr="00922AA4">
              <w:rPr>
                <w:rStyle w:val="Collegamentoipertestuale"/>
                <w:lang w:bidi="it-IT"/>
              </w:rPr>
              <w:t>INTRODUZIONE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_Toc157841900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3</w:t>
            </w:r>
            <w:r w:rsidR="00376F57">
              <w:rPr>
                <w:webHidden/>
              </w:rPr>
              <w:fldChar w:fldCharType="end"/>
            </w:r>
          </w:hyperlink>
        </w:p>
        <w:p w14:paraId="625ED309" w14:textId="029F88BF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1" w:history="1">
            <w:r w:rsidR="00376F57" w:rsidRPr="00922AA4">
              <w:rPr>
                <w:rStyle w:val="Collegamentoipertestuale"/>
                <w:noProof/>
              </w:rPr>
              <w:t>Contesto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_Toc157841901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3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6AD2E918" w14:textId="187C4B5B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2" w:history="1">
            <w:r w:rsidR="00376F57" w:rsidRPr="00922AA4">
              <w:rPr>
                <w:rStyle w:val="Collegamentoipertestuale"/>
                <w:noProof/>
              </w:rPr>
              <w:t>Limiti, particolarità, similitudini e novità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_Toc157841902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3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38451BFB" w14:textId="45E53D4B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3" w:history="1">
            <w:r w:rsidR="00376F57" w:rsidRPr="00922AA4">
              <w:rPr>
                <w:rStyle w:val="Collegamentoipertestuale"/>
                <w:noProof/>
              </w:rPr>
              <w:t>Tecnologia utilizzata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_Toc157841903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3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4E4F3324" w14:textId="4A5C1D51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4" w:history="1">
            <w:r w:rsidR="00376F57" w:rsidRPr="00922AA4">
              <w:rPr>
                <w:rStyle w:val="Collegamentoipertestuale"/>
                <w:noProof/>
              </w:rPr>
              <w:t>Scelta grafiche e funzioni comuni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_Toc157841904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3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4F69C671" w14:textId="7CEEDD15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5" w:history="1">
            <w:r w:rsidR="00376F57" w:rsidRPr="00922AA4">
              <w:rPr>
                <w:rStyle w:val="Collegamentoipertestuale"/>
                <w:noProof/>
              </w:rPr>
              <w:t>Motivazioni della scelta del progetto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_Toc157841905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4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27EEB924" w14:textId="55F29A32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6" w:history="1">
            <w:r w:rsidR="00376F57" w:rsidRPr="00922AA4">
              <w:rPr>
                <w:rStyle w:val="Collegamentoipertestuale"/>
                <w:lang w:bidi="it-IT"/>
              </w:rPr>
              <w:t>MODEL: DATABASE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_Toc157841906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5</w:t>
            </w:r>
            <w:r w:rsidR="00376F57">
              <w:rPr>
                <w:webHidden/>
              </w:rPr>
              <w:fldChar w:fldCharType="end"/>
            </w:r>
          </w:hyperlink>
        </w:p>
        <w:p w14:paraId="0C4156A0" w14:textId="06843289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7" w:history="1">
            <w:r w:rsidR="00376F57" w:rsidRPr="00922AA4">
              <w:rPr>
                <w:rStyle w:val="Collegamentoipertestuale"/>
                <w:noProof/>
              </w:rPr>
              <w:t>Tabelle Utenti e Ruoli: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_Toc157841907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5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41A4E29C" w14:textId="3FEB1E98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8" w:history="1">
            <w:r w:rsidR="00376F57" w:rsidRPr="00922AA4">
              <w:rPr>
                <w:rStyle w:val="Collegamentoipertestuale"/>
                <w:noProof/>
              </w:rPr>
              <w:t>Tabelle Segnalazioni ed Allegati: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_Toc157841908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5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6D965422" w14:textId="53C900BF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09" w:history="1">
            <w:r w:rsidR="00376F57" w:rsidRPr="00922AA4">
              <w:rPr>
                <w:rStyle w:val="Collegamentoipertestuale"/>
                <w:noProof/>
              </w:rPr>
              <w:t>Tabella commenti: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_Toc157841909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6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3B2697E9" w14:textId="10B91ED8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0" w:history="1">
            <w:r w:rsidR="00376F57" w:rsidRPr="00922AA4">
              <w:rPr>
                <w:rStyle w:val="Collegamentoipertestuale"/>
                <w:lang w:bidi="it-IT"/>
              </w:rPr>
              <w:t>VIEW: FORM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_Toc157841910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7</w:t>
            </w:r>
            <w:r w:rsidR="00376F57">
              <w:rPr>
                <w:webHidden/>
              </w:rPr>
              <w:fldChar w:fldCharType="end"/>
            </w:r>
          </w:hyperlink>
        </w:p>
        <w:p w14:paraId="529E8D5A" w14:textId="1BC4D5F1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1" w:history="1">
            <w:r w:rsidR="00376F57" w:rsidRPr="00922AA4">
              <w:rPr>
                <w:rStyle w:val="Collegamentoipertestuale"/>
                <w:lang w:bidi="it-IT"/>
              </w:rPr>
              <w:t>CONTROLLER: FUNZIONI NON VISUALI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_Toc157841911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8</w:t>
            </w:r>
            <w:r w:rsidR="00376F57">
              <w:rPr>
                <w:webHidden/>
              </w:rPr>
              <w:fldChar w:fldCharType="end"/>
            </w:r>
          </w:hyperlink>
        </w:p>
        <w:p w14:paraId="27A18904" w14:textId="5F732CA6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2" w:history="1">
            <w:r w:rsidR="00376F57" w:rsidRPr="00922AA4">
              <w:rPr>
                <w:rStyle w:val="Collegamentoipertestuale"/>
                <w:lang w:bidi="it-IT"/>
              </w:rPr>
              <w:t>RELAZIONE DI UN REVISORE INDIPENDENTE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_Toc157841912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9</w:t>
            </w:r>
            <w:r w:rsidR="00376F57">
              <w:rPr>
                <w:webHidden/>
              </w:rPr>
              <w:fldChar w:fldCharType="end"/>
            </w:r>
          </w:hyperlink>
        </w:p>
        <w:p w14:paraId="7B1237B0" w14:textId="347A4E38" w:rsidR="00376F57" w:rsidRDefault="00000000">
          <w:pPr>
            <w:pStyle w:val="Sommario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3" w:history="1">
            <w:r w:rsidR="00376F57" w:rsidRPr="00922AA4">
              <w:rPr>
                <w:rStyle w:val="Collegamentoipertestuale"/>
                <w:noProof/>
                <w:lang w:bidi="it-IT"/>
              </w:rPr>
              <w:t>Report del revisore</w:t>
            </w:r>
            <w:r w:rsidR="00376F57">
              <w:rPr>
                <w:noProof/>
                <w:webHidden/>
              </w:rPr>
              <w:tab/>
            </w:r>
            <w:r w:rsidR="00376F57">
              <w:rPr>
                <w:noProof/>
                <w:webHidden/>
              </w:rPr>
              <w:fldChar w:fldCharType="begin"/>
            </w:r>
            <w:r w:rsidR="00376F57">
              <w:rPr>
                <w:noProof/>
                <w:webHidden/>
              </w:rPr>
              <w:instrText xml:space="preserve"> PAGEREF _Toc157841913 \h </w:instrText>
            </w:r>
            <w:r w:rsidR="00376F57">
              <w:rPr>
                <w:noProof/>
                <w:webHidden/>
              </w:rPr>
            </w:r>
            <w:r w:rsidR="00376F57">
              <w:rPr>
                <w:noProof/>
                <w:webHidden/>
              </w:rPr>
              <w:fldChar w:fldCharType="separate"/>
            </w:r>
            <w:r w:rsidR="00376F57">
              <w:rPr>
                <w:noProof/>
                <w:webHidden/>
              </w:rPr>
              <w:t>9</w:t>
            </w:r>
            <w:r w:rsidR="00376F57">
              <w:rPr>
                <w:noProof/>
                <w:webHidden/>
              </w:rPr>
              <w:fldChar w:fldCharType="end"/>
            </w:r>
          </w:hyperlink>
        </w:p>
        <w:p w14:paraId="04EF67F5" w14:textId="7D8A4623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4" w:history="1">
            <w:r w:rsidR="00376F57" w:rsidRPr="00922AA4">
              <w:rPr>
                <w:rStyle w:val="Collegamentoipertestuale"/>
                <w:rFonts w:ascii="Arial" w:eastAsia="Times New Roman" w:hAnsi="Arial" w:cs="Times New Roman"/>
                <w:b/>
                <w:bCs/>
                <w:lang w:val="da-DK" w:eastAsia="en-US"/>
              </w:rPr>
              <w:t>Snapshot del progetto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_Toc157841914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10</w:t>
            </w:r>
            <w:r w:rsidR="00376F57">
              <w:rPr>
                <w:webHidden/>
              </w:rPr>
              <w:fldChar w:fldCharType="end"/>
            </w:r>
          </w:hyperlink>
        </w:p>
        <w:p w14:paraId="6F73CFC8" w14:textId="19862E00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5" w:history="1">
            <w:r w:rsidR="00376F57" w:rsidRPr="00922AA4">
              <w:rPr>
                <w:rStyle w:val="Collegamentoipertestuale"/>
                <w:rFonts w:ascii="Arial" w:eastAsia="Times New Roman" w:hAnsi="Arial" w:cs="Times New Roman"/>
                <w:b/>
                <w:bCs/>
                <w:lang w:val="da-DK" w:eastAsia="en-US"/>
              </w:rPr>
              <w:t>Riepilogo dello stato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_Toc157841915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10</w:t>
            </w:r>
            <w:r w:rsidR="00376F57">
              <w:rPr>
                <w:webHidden/>
              </w:rPr>
              <w:fldChar w:fldCharType="end"/>
            </w:r>
          </w:hyperlink>
        </w:p>
        <w:p w14:paraId="48F72B2F" w14:textId="55895F61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6" w:history="1">
            <w:r w:rsidR="00376F57" w:rsidRPr="00922AA4">
              <w:rPr>
                <w:rStyle w:val="Collegamentoipertestuale"/>
                <w:rFonts w:ascii="Arial" w:eastAsia="Times New Roman" w:hAnsi="Arial" w:cs="Times New Roman"/>
                <w:b/>
                <w:bCs/>
                <w:lang w:val="da-DK" w:eastAsia="en-US"/>
              </w:rPr>
              <w:t>Panoramica del preventivo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_Toc157841916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10</w:t>
            </w:r>
            <w:r w:rsidR="00376F57">
              <w:rPr>
                <w:webHidden/>
              </w:rPr>
              <w:fldChar w:fldCharType="end"/>
            </w:r>
          </w:hyperlink>
        </w:p>
        <w:p w14:paraId="4D4089E8" w14:textId="7EBD5021" w:rsidR="00376F57" w:rsidRDefault="00000000">
          <w:pPr>
            <w:pStyle w:val="Sommario1"/>
            <w:rPr>
              <w:rFonts w:eastAsiaTheme="minorEastAsia"/>
              <w:color w:val="auto"/>
              <w:kern w:val="2"/>
              <w:sz w:val="22"/>
              <w:szCs w:val="22"/>
              <w:lang w:eastAsia="it-IT"/>
              <w14:ligatures w14:val="standardContextual"/>
            </w:rPr>
          </w:pPr>
          <w:hyperlink w:anchor="_Toc157841917" w:history="1">
            <w:r w:rsidR="00376F57" w:rsidRPr="00922AA4">
              <w:rPr>
                <w:rStyle w:val="Collegamentoipertestuale"/>
                <w:lang w:bidi="it-IT"/>
              </w:rPr>
              <w:t>BIBLIOGRAFIA</w:t>
            </w:r>
            <w:r w:rsidR="00376F57">
              <w:rPr>
                <w:webHidden/>
              </w:rPr>
              <w:tab/>
            </w:r>
            <w:r w:rsidR="00376F57">
              <w:rPr>
                <w:webHidden/>
              </w:rPr>
              <w:fldChar w:fldCharType="begin"/>
            </w:r>
            <w:r w:rsidR="00376F57">
              <w:rPr>
                <w:webHidden/>
              </w:rPr>
              <w:instrText xml:space="preserve"> PAGEREF _Toc157841917 \h </w:instrText>
            </w:r>
            <w:r w:rsidR="00376F57">
              <w:rPr>
                <w:webHidden/>
              </w:rPr>
            </w:r>
            <w:r w:rsidR="00376F57">
              <w:rPr>
                <w:webHidden/>
              </w:rPr>
              <w:fldChar w:fldCharType="separate"/>
            </w:r>
            <w:r w:rsidR="00376F57">
              <w:rPr>
                <w:webHidden/>
              </w:rPr>
              <w:t>11</w:t>
            </w:r>
            <w:r w:rsidR="00376F57">
              <w:rPr>
                <w:webHidden/>
              </w:rPr>
              <w:fldChar w:fldCharType="end"/>
            </w:r>
          </w:hyperlink>
        </w:p>
        <w:p w14:paraId="0950B20C" w14:textId="3FF76F55" w:rsidR="00E523C3" w:rsidRDefault="00E523C3">
          <w:r>
            <w:rPr>
              <w:b/>
              <w:noProof/>
              <w:lang w:bidi="it-IT"/>
            </w:rPr>
            <w:fldChar w:fldCharType="end"/>
          </w:r>
        </w:p>
      </w:sdtContent>
    </w:sdt>
    <w:p w14:paraId="77CB2663" w14:textId="77777777" w:rsidR="00184B35" w:rsidRDefault="00210B43" w:rsidP="00E523C3">
      <w:pPr>
        <w:pStyle w:val="Titolo1"/>
      </w:pPr>
      <w:bookmarkStart w:id="0" w:name="_Toc157841900"/>
      <w:bookmarkStart w:id="1" w:name="_Hlk501114800"/>
      <w:r>
        <w:rPr>
          <w:lang w:bidi="it-IT"/>
        </w:rPr>
        <w:lastRenderedPageBreak/>
        <w:t>INTRODUZIONE</w:t>
      </w:r>
      <w:bookmarkEnd w:id="0"/>
    </w:p>
    <w:bookmarkEnd w:id="1"/>
    <w:p w14:paraId="478C8E5D" w14:textId="77777777" w:rsidR="00E523C3" w:rsidRDefault="00E523C3" w:rsidP="00E523C3"/>
    <w:p w14:paraId="763E5CEC" w14:textId="7A9AFC06" w:rsidR="00E523C3" w:rsidRDefault="00EE4DD3" w:rsidP="00E523C3">
      <w:pPr>
        <w:pStyle w:val="Titolo2"/>
      </w:pPr>
      <w:bookmarkStart w:id="2" w:name="_Toc157841901"/>
      <w:r>
        <w:t>Contesto</w:t>
      </w:r>
      <w:bookmarkEnd w:id="2"/>
    </w:p>
    <w:p w14:paraId="2FDFDD96" w14:textId="6A00F169" w:rsidR="00E523C3" w:rsidRDefault="00EE4DD3" w:rsidP="00EE4DD3">
      <w:r>
        <w:t xml:space="preserve">Il sito web sarà a disposizione dei comuni. Questo permetterà di effettuare segnalazioni relative a qualsiasi problema </w:t>
      </w:r>
      <w:r w:rsidR="0089391C">
        <w:t>riscontrato</w:t>
      </w:r>
      <w:r>
        <w:t xml:space="preserve"> nella quotidianità del</w:t>
      </w:r>
      <w:r w:rsidR="0089391C">
        <w:t>la vita in</w:t>
      </w:r>
      <w:r>
        <w:t xml:space="preserve"> comune: buche, lampioni non funzionanti, </w:t>
      </w:r>
      <w:r w:rsidR="0089391C">
        <w:t>elementi pubblici danneggiati, nettezza urbana.</w:t>
      </w:r>
    </w:p>
    <w:p w14:paraId="769FF304" w14:textId="14081119" w:rsidR="0098789F" w:rsidRDefault="0098789F" w:rsidP="00EE4DD3">
      <w:r>
        <w:t>Le segnalazioni potranno essere compilate previo login e tramite lo stesso</w:t>
      </w:r>
      <w:r w:rsidR="00667815">
        <w:t>,</w:t>
      </w:r>
      <w:r>
        <w:t xml:space="preserve"> il comune sarà in grado di </w:t>
      </w:r>
      <w:r w:rsidR="00667815">
        <w:t>accedere ad una visuale sulla situazione delle segnalazioni e in caso aggiornarla.</w:t>
      </w:r>
    </w:p>
    <w:p w14:paraId="3A44922B" w14:textId="21ADB873" w:rsidR="00E523C3" w:rsidRDefault="00EE4DD3" w:rsidP="00E523C3">
      <w:pPr>
        <w:pStyle w:val="Titolo2"/>
      </w:pPr>
      <w:bookmarkStart w:id="3" w:name="_Toc157841902"/>
      <w:r>
        <w:t>Limiti, particolarità, similitudini e novità</w:t>
      </w:r>
      <w:bookmarkEnd w:id="3"/>
    </w:p>
    <w:p w14:paraId="73A84AD1" w14:textId="5EB36B6A" w:rsidR="00E523C3" w:rsidRDefault="0098789F" w:rsidP="00E523C3">
      <w:r>
        <w:t>Esiste già un sito simile, che permette di indicare una posizione e il tipo e motivo della segnalazione</w:t>
      </w:r>
      <w:hyperlink w:anchor="_BIBLIOGRAFIA" w:tgtFrame="_self" w:history="1">
        <w:r w:rsidRPr="0098789F">
          <w:rPr>
            <w:rStyle w:val="Collegamentoipertestuale"/>
            <w:vertAlign w:val="superscript"/>
          </w:rPr>
          <w:t>[1]</w:t>
        </w:r>
      </w:hyperlink>
      <w:r w:rsidRPr="0098789F">
        <w:t xml:space="preserve"> </w:t>
      </w:r>
      <w:r>
        <w:t xml:space="preserve">; particolare come non sia </w:t>
      </w:r>
      <w:r w:rsidR="00667815">
        <w:t xml:space="preserve">una piattaforma </w:t>
      </w:r>
      <w:r>
        <w:t>molto conosciuta, nonostante la sua natura</w:t>
      </w:r>
      <w:r w:rsidR="00667815">
        <w:t xml:space="preserve"> strettamente</w:t>
      </w:r>
      <w:r>
        <w:t xml:space="preserve"> rivolta al cittadino.</w:t>
      </w:r>
    </w:p>
    <w:p w14:paraId="63F4710E" w14:textId="5381C8AA" w:rsidR="0098789F" w:rsidRDefault="0098789F" w:rsidP="00E523C3">
      <w:r>
        <w:t>Proprio per questo una novità potrebbe essere una community</w:t>
      </w:r>
      <w:r w:rsidR="00667815">
        <w:t>,</w:t>
      </w:r>
      <w:r>
        <w:t xml:space="preserve"> in cui discutere riguardo le azioni intraprese dal comune e dove i cittadini poss</w:t>
      </w:r>
      <w:r w:rsidR="00667815">
        <w:t>o</w:t>
      </w:r>
      <w:r>
        <w:t>no inviare dei feedback pubblicamente.</w:t>
      </w:r>
    </w:p>
    <w:p w14:paraId="2A190DCE" w14:textId="1A72BADF" w:rsidR="0098789F" w:rsidRDefault="0098789F" w:rsidP="00E523C3">
      <w:r>
        <w:t>Ciò nonostante</w:t>
      </w:r>
      <w:r w:rsidR="00667815">
        <w:t xml:space="preserve"> non è detto la gestione della posizione sia di facile implementazione, seguiranno aggiornamenti a riguardo.</w:t>
      </w:r>
    </w:p>
    <w:p w14:paraId="1A4B33E8" w14:textId="7890A872" w:rsidR="00E523C3" w:rsidRDefault="00EE4DD3" w:rsidP="00E523C3">
      <w:pPr>
        <w:pStyle w:val="Titolo2"/>
      </w:pPr>
      <w:bookmarkStart w:id="4" w:name="_Toc157841903"/>
      <w:r>
        <w:t>Tecnologia utilizzata</w:t>
      </w:r>
      <w:bookmarkEnd w:id="4"/>
    </w:p>
    <w:p w14:paraId="5213080C" w14:textId="4588A57D" w:rsidR="00E523C3" w:rsidRDefault="00667815" w:rsidP="00E523C3">
      <w:r>
        <w:t xml:space="preserve">Il sito web utilizza i seguenti linguaggi: HTML, CSS, </w:t>
      </w:r>
      <w:proofErr w:type="spellStart"/>
      <w:r>
        <w:t>BootStrap</w:t>
      </w:r>
      <w:proofErr w:type="spellEnd"/>
      <w:r>
        <w:t>, JavaScript, PHP</w:t>
      </w:r>
    </w:p>
    <w:p w14:paraId="3BCDAB27" w14:textId="677F15EB" w:rsidR="00667815" w:rsidRDefault="00667815" w:rsidP="00E523C3">
      <w:r>
        <w:t>Sarà inoltre associato ad un database MySQL gestito con PHP</w:t>
      </w:r>
    </w:p>
    <w:tbl>
      <w:tblPr>
        <w:tblpPr w:leftFromText="180" w:rightFromText="180" w:vertAnchor="text" w:tblpY="406"/>
        <w:tblW w:w="1032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0326"/>
      </w:tblGrid>
      <w:tr w:rsidR="00E523C3" w14:paraId="13AD17A4" w14:textId="77777777" w:rsidTr="00D476F7">
        <w:trPr>
          <w:trHeight w:val="2073"/>
        </w:trPr>
        <w:tc>
          <w:tcPr>
            <w:tcW w:w="10326" w:type="dxa"/>
            <w:tcBorders>
              <w:top w:val="nil"/>
              <w:left w:val="nil"/>
              <w:bottom w:val="nil"/>
              <w:right w:val="nil"/>
            </w:tcBorders>
            <w:shd w:val="clear" w:color="auto" w:fill="262140" w:themeFill="text1"/>
            <w:vAlign w:val="center"/>
          </w:tcPr>
          <w:p w14:paraId="3F289A1D" w14:textId="77777777" w:rsidR="00E523C3" w:rsidRDefault="00E523C3" w:rsidP="00D476F7">
            <w:pPr>
              <w:pStyle w:val="Firma"/>
              <w:spacing w:before="0"/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11625CE" wp14:editId="35149E9B">
                      <wp:extent cx="6413679" cy="922739"/>
                      <wp:effectExtent l="0" t="0" r="6350" b="10795"/>
                      <wp:docPr id="5" name="Casella di testo 5" descr="Intestazione latera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13679" cy="922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CD011" w14:textId="1851101B" w:rsidR="00E523C3" w:rsidRPr="009B1BA6" w:rsidRDefault="009B1BA6" w:rsidP="009B1BA6">
                                  <w:pPr>
                                    <w:pStyle w:val="Citazione"/>
                                    <w:jc w:val="center"/>
                                    <w:rPr>
                                      <w:sz w:val="32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CitazioneCarattere"/>
                                      <w:b/>
                                      <w:i/>
                                      <w:iCs/>
                                      <w:sz w:val="32"/>
                                      <w:szCs w:val="18"/>
                                    </w:rPr>
                                    <w:t>“</w:t>
                                  </w:r>
                                  <w:r w:rsidRPr="009B1BA6">
                                    <w:rPr>
                                      <w:rStyle w:val="CitazioneCarattere"/>
                                      <w:b/>
                                      <w:i/>
                                      <w:iCs/>
                                      <w:sz w:val="32"/>
                                      <w:szCs w:val="18"/>
                                    </w:rPr>
                                    <w:t>In democrazia, è compito di ogni cittadino collaborare per il progresso e la solidarietà della comunità, anche la più semplice azione di segnalare irregolarità, può migliorare la qualità della quotidianità comunale.</w:t>
                                  </w:r>
                                  <w:r>
                                    <w:rPr>
                                      <w:rStyle w:val="CitazioneCarattere"/>
                                      <w:b/>
                                      <w:i/>
                                      <w:iCs/>
                                      <w:sz w:val="32"/>
                                      <w:szCs w:val="18"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0" rIns="4572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1625CE" id="Casella di testo 5" o:spid="_x0000_s1029" type="#_x0000_t202" alt="Intestazione laterale" style="width:505pt;height:7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" filled="f" stroked="f" strokeweight=".5pt">
                      <v:textbox inset="3.6pt,0,3.6pt,0">
                        <w:txbxContent>
                          <w:p w14:paraId="747CD011" w14:textId="1851101B" w:rsidR="00E523C3" w:rsidRPr="009B1BA6" w:rsidRDefault="009B1BA6" w:rsidP="009B1BA6">
                            <w:pPr>
                              <w:pStyle w:val="Citazione"/>
                              <w:jc w:val="center"/>
                              <w:rPr>
                                <w:sz w:val="32"/>
                                <w:szCs w:val="18"/>
                              </w:rPr>
                            </w:pPr>
                            <w:r>
                              <w:rPr>
                                <w:rStyle w:val="CitazioneCarattere"/>
                                <w:b/>
                                <w:i/>
                                <w:iCs/>
                                <w:sz w:val="32"/>
                                <w:szCs w:val="18"/>
                              </w:rPr>
                              <w:t>“</w:t>
                            </w:r>
                            <w:r w:rsidRPr="009B1BA6">
                              <w:rPr>
                                <w:rStyle w:val="CitazioneCarattere"/>
                                <w:b/>
                                <w:i/>
                                <w:iCs/>
                                <w:sz w:val="32"/>
                                <w:szCs w:val="18"/>
                              </w:rPr>
                              <w:t>In democrazia, è compito di ogni cittadino collaborare per il progresso e la solidarietà della comunità, anche la più semplice azione di segnalare irregolarità, può migliorare la qualità della quotidianità comunale.</w:t>
                            </w:r>
                            <w:r>
                              <w:rPr>
                                <w:rStyle w:val="CitazioneCarattere"/>
                                <w:b/>
                                <w:i/>
                                <w:iCs/>
                                <w:sz w:val="32"/>
                                <w:szCs w:val="18"/>
                              </w:rPr>
                              <w:t>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2709E88" w14:textId="680D75B3" w:rsidR="00E523C3" w:rsidRDefault="00EE4DD3" w:rsidP="00D476F7">
      <w:pPr>
        <w:pStyle w:val="Titolo2"/>
        <w:spacing w:before="500"/>
      </w:pPr>
      <w:bookmarkStart w:id="5" w:name="_Toc157841904"/>
      <w:r>
        <w:t>Scelta grafiche e funzioni comuni</w:t>
      </w:r>
      <w:bookmarkEnd w:id="5"/>
    </w:p>
    <w:p w14:paraId="18A5C475" w14:textId="77777777" w:rsidR="00B478DB" w:rsidRDefault="00667815" w:rsidP="00E523C3">
      <w:r>
        <w:t xml:space="preserve">L’interfaccia grafica deve essere intuitiva e alla portata </w:t>
      </w:r>
      <w:r w:rsidR="00B478DB">
        <w:t>di qualsiasi cittadino, avremo una pagina di login, quindi una pagina di registrazione ed una di gestione del profilo.</w:t>
      </w:r>
    </w:p>
    <w:p w14:paraId="657EAAD6" w14:textId="75107651" w:rsidR="00E523C3" w:rsidRDefault="00B478DB" w:rsidP="00E523C3">
      <w:r>
        <w:lastRenderedPageBreak/>
        <w:t xml:space="preserve">Avremo poi due pagine per le segnalazioni, rispettivamente: 1 - </w:t>
      </w:r>
      <w:proofErr w:type="spellStart"/>
      <w:r>
        <w:t>overview</w:t>
      </w:r>
      <w:proofErr w:type="spellEnd"/>
      <w:r>
        <w:t xml:space="preserve"> delle ultime segnalazioni, community e gestione generale 2 – pagina di creazione di una nuova segnalazione</w:t>
      </w:r>
    </w:p>
    <w:p w14:paraId="2F857C37" w14:textId="46EE2CFB" w:rsidR="00D476F7" w:rsidRDefault="00EE4DD3" w:rsidP="00B478DB">
      <w:pPr>
        <w:pStyle w:val="Titolo2"/>
        <w:spacing w:before="500"/>
      </w:pPr>
      <w:bookmarkStart w:id="6" w:name="_Toc157841905"/>
      <w:r>
        <w:t>Motivazioni della scelta del progetto</w:t>
      </w:r>
      <w:bookmarkEnd w:id="6"/>
    </w:p>
    <w:p w14:paraId="54D46700" w14:textId="37E0F42D" w:rsidR="00B478DB" w:rsidRDefault="00B31781" w:rsidP="00B478DB">
      <w:r>
        <w:t>Lo spunto risale</w:t>
      </w:r>
      <w:r w:rsidR="00B478DB">
        <w:t xml:space="preserve"> alla seconda superiore</w:t>
      </w:r>
      <w:r>
        <w:t xml:space="preserve">: </w:t>
      </w:r>
      <w:r w:rsidR="00B478DB">
        <w:t xml:space="preserve">al tempo dovetti creare un’applicazione tramite app inventor con </w:t>
      </w:r>
      <w:r w:rsidR="00B478DB" w:rsidRPr="00B31781">
        <w:t>un’idea</w:t>
      </w:r>
      <w:r w:rsidR="00B478DB">
        <w:t xml:space="preserve"> personale.</w:t>
      </w:r>
    </w:p>
    <w:p w14:paraId="78F1CAA9" w14:textId="51DC0DA9" w:rsidR="00B478DB" w:rsidRDefault="00B478DB" w:rsidP="00B478DB">
      <w:r>
        <w:t>È quindi a tavola, chiedendo spunti ai miei familiari</w:t>
      </w:r>
      <w:r w:rsidR="00B31781">
        <w:t>,</w:t>
      </w:r>
      <w:r>
        <w:t xml:space="preserve"> che mia sorella mi fece notare quanto sarebbe utile avere una piattaforma per la segnalazione d</w:t>
      </w:r>
      <w:r w:rsidR="00B31781">
        <w:t>i</w:t>
      </w:r>
      <w:r>
        <w:t xml:space="preserve"> problemi e dell</w:t>
      </w:r>
      <w:r w:rsidR="00B31781">
        <w:t>a manutenzione comunale.</w:t>
      </w:r>
    </w:p>
    <w:p w14:paraId="4630B47D" w14:textId="2506FB71" w:rsidR="00B31781" w:rsidRPr="00B478DB" w:rsidRDefault="00B31781" w:rsidP="00B478DB">
      <w:pPr>
        <w:rPr>
          <w:u w:val="single"/>
        </w:rPr>
      </w:pPr>
      <w:r>
        <w:t xml:space="preserve">L’idea mi è piaciuta molto e creai il progetto, ora vorrei riproporre quell’idea così singolare in un sito web, ampliandola con tutte le conoscenze che </w:t>
      </w:r>
      <w:r w:rsidRPr="00B31781">
        <w:rPr>
          <w:u w:val="single"/>
        </w:rPr>
        <w:t>ho</w:t>
      </w:r>
      <w:r>
        <w:t xml:space="preserve"> acquisito da allora.</w:t>
      </w:r>
    </w:p>
    <w:p w14:paraId="34F12C08" w14:textId="10D16B29" w:rsidR="00755BB7" w:rsidRDefault="00362717" w:rsidP="00E95266">
      <w:pPr>
        <w:pStyle w:val="Titolo1"/>
        <w:rPr>
          <w:lang w:bidi="it-IT"/>
        </w:rPr>
      </w:pPr>
      <w:bookmarkStart w:id="7" w:name="_Toc157841906"/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6B4DF029" wp14:editId="1C79C83E">
            <wp:simplePos x="0" y="0"/>
            <wp:positionH relativeFrom="margin">
              <wp:posOffset>-561179</wp:posOffset>
            </wp:positionH>
            <wp:positionV relativeFrom="paragraph">
              <wp:posOffset>472886</wp:posOffset>
            </wp:positionV>
            <wp:extent cx="7092315" cy="4408170"/>
            <wp:effectExtent l="0" t="0" r="0" b="0"/>
            <wp:wrapThrough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hrough>
            <wp:docPr id="16525523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DD3">
        <w:rPr>
          <w:lang w:bidi="it-IT"/>
        </w:rPr>
        <w:t>MODEL: DATABAS</w:t>
      </w:r>
      <w:r w:rsidR="00E95266">
        <w:rPr>
          <w:lang w:bidi="it-IT"/>
        </w:rPr>
        <w:t>E</w:t>
      </w:r>
      <w:bookmarkEnd w:id="7"/>
    </w:p>
    <w:p w14:paraId="7081EC15" w14:textId="359B4E26" w:rsidR="002063EE" w:rsidRDefault="00755BB7" w:rsidP="002063EE">
      <w:pPr>
        <w:pStyle w:val="Titolo2"/>
        <w:rPr>
          <w:rFonts w:eastAsiaTheme="minorEastAsia" w:cstheme="minorBidi"/>
          <w:szCs w:val="28"/>
        </w:rPr>
      </w:pPr>
      <w:bookmarkStart w:id="8" w:name="_Toc157841907"/>
      <w:r w:rsidRPr="00221C52">
        <w:rPr>
          <w:rFonts w:eastAsiaTheme="minorEastAsia" w:cstheme="minorBidi"/>
          <w:szCs w:val="28"/>
        </w:rPr>
        <w:t>Tabell</w:t>
      </w:r>
      <w:r w:rsidR="00D26A18">
        <w:rPr>
          <w:rFonts w:eastAsiaTheme="minorEastAsia" w:cstheme="minorBidi"/>
          <w:szCs w:val="28"/>
        </w:rPr>
        <w:t>e</w:t>
      </w:r>
      <w:r w:rsidRPr="00221C52">
        <w:rPr>
          <w:rFonts w:eastAsiaTheme="minorEastAsia" w:cstheme="minorBidi"/>
          <w:szCs w:val="28"/>
        </w:rPr>
        <w:t xml:space="preserve"> Utenti</w:t>
      </w:r>
      <w:r w:rsidR="00BB6843">
        <w:rPr>
          <w:rFonts w:eastAsiaTheme="minorEastAsia" w:cstheme="minorBidi"/>
          <w:szCs w:val="28"/>
        </w:rPr>
        <w:t xml:space="preserve"> e Ruoli</w:t>
      </w:r>
      <w:r w:rsidRPr="00221C52">
        <w:rPr>
          <w:rFonts w:eastAsiaTheme="minorEastAsia" w:cstheme="minorBidi"/>
          <w:szCs w:val="28"/>
        </w:rPr>
        <w:t>:</w:t>
      </w:r>
      <w:bookmarkEnd w:id="8"/>
    </w:p>
    <w:p w14:paraId="738D161B" w14:textId="769A45BB" w:rsidR="00E95266" w:rsidRPr="00E95266" w:rsidRDefault="00E95266" w:rsidP="00E95266"/>
    <w:p w14:paraId="3157C757" w14:textId="586E5877" w:rsidR="00755BB7" w:rsidRDefault="00755BB7" w:rsidP="00755BB7">
      <w:r>
        <w:t xml:space="preserve">La tabella </w:t>
      </w:r>
      <w:r w:rsidR="00BB6843">
        <w:rPr>
          <w:b/>
          <w:bCs/>
        </w:rPr>
        <w:t>U</w:t>
      </w:r>
      <w:r w:rsidRPr="00221C52">
        <w:rPr>
          <w:b/>
          <w:bCs/>
        </w:rPr>
        <w:t>tenti</w:t>
      </w:r>
      <w:r w:rsidR="00221C52" w:rsidRPr="00221C52">
        <w:t xml:space="preserve"> </w:t>
      </w:r>
      <w:r>
        <w:t>contien</w:t>
      </w:r>
      <w:r w:rsidR="002339E4">
        <w:t xml:space="preserve">e tutte le informazioni </w:t>
      </w:r>
      <w:r w:rsidR="00221C52">
        <w:t xml:space="preserve">delle </w:t>
      </w:r>
      <w:r w:rsidR="002339E4">
        <w:t>persone registrate.</w:t>
      </w:r>
    </w:p>
    <w:p w14:paraId="04919864" w14:textId="151FBD4B" w:rsidR="00221C52" w:rsidRDefault="00221C52" w:rsidP="00755BB7">
      <w:r>
        <w:t xml:space="preserve">Un utente può essere cittadino oppure amministratore, questo viene gestito con la tabella </w:t>
      </w:r>
      <w:r w:rsidR="00BB6843">
        <w:rPr>
          <w:b/>
          <w:bCs/>
        </w:rPr>
        <w:t>R</w:t>
      </w:r>
      <w:r w:rsidRPr="00221C52">
        <w:rPr>
          <w:b/>
          <w:bCs/>
        </w:rPr>
        <w:t>uoli</w:t>
      </w:r>
      <w:r>
        <w:t>.</w:t>
      </w:r>
    </w:p>
    <w:p w14:paraId="28F2B1E2" w14:textId="0B94667D" w:rsidR="002063EE" w:rsidRDefault="00221C52" w:rsidP="00221C52">
      <w:r>
        <w:t xml:space="preserve">Un </w:t>
      </w:r>
      <w:r w:rsidRPr="00221C52">
        <w:rPr>
          <w:u w:val="single"/>
        </w:rPr>
        <w:t>utente cittadino</w:t>
      </w:r>
      <w:r>
        <w:t xml:space="preserve"> potrà creare nuove segnalazioni, vederne lo stato e visualizzare le ultime compilazioni avvenute</w:t>
      </w:r>
      <w:r w:rsidR="00BB6843">
        <w:t xml:space="preserve"> ed </w:t>
      </w:r>
      <w:r>
        <w:t>eventualmente</w:t>
      </w:r>
      <w:r w:rsidR="00BB6843">
        <w:t xml:space="preserve"> commentarle</w:t>
      </w:r>
      <w:r>
        <w:t>.</w:t>
      </w:r>
    </w:p>
    <w:p w14:paraId="611D6BFC" w14:textId="3449F268" w:rsidR="00221C52" w:rsidRPr="00DF1CFA" w:rsidRDefault="00221C52" w:rsidP="00221C52">
      <w:r>
        <w:t xml:space="preserve">Un </w:t>
      </w:r>
      <w:r w:rsidRPr="00221C52">
        <w:rPr>
          <w:u w:val="single"/>
        </w:rPr>
        <w:t>utente amministratore</w:t>
      </w:r>
      <w:r>
        <w:t xml:space="preserve"> potrà visualizzare le segnalazioni, modificarne lo stato ed aggiungere commenti se necessario.</w:t>
      </w:r>
    </w:p>
    <w:p w14:paraId="1EE8945C" w14:textId="4530D568" w:rsidR="00BB6843" w:rsidRPr="00BB6843" w:rsidRDefault="00221C52" w:rsidP="00BB6843">
      <w:pPr>
        <w:pStyle w:val="Titolo2"/>
      </w:pPr>
      <w:bookmarkStart w:id="9" w:name="_Toc501113964"/>
      <w:bookmarkStart w:id="10" w:name="_Toc157841908"/>
      <w:r>
        <w:t>T</w:t>
      </w:r>
      <w:bookmarkEnd w:id="9"/>
      <w:r>
        <w:t>abell</w:t>
      </w:r>
      <w:r w:rsidR="00D26A18">
        <w:t>e</w:t>
      </w:r>
      <w:r>
        <w:t xml:space="preserve"> Segnalazioni</w:t>
      </w:r>
      <w:r w:rsidR="000046BD">
        <w:t xml:space="preserve"> ed </w:t>
      </w:r>
      <w:r w:rsidR="00D26A18" w:rsidRPr="00D26A18">
        <w:t>A</w:t>
      </w:r>
      <w:r w:rsidR="000046BD" w:rsidRPr="00D26A18">
        <w:t>llegati</w:t>
      </w:r>
      <w:r>
        <w:t>:</w:t>
      </w:r>
      <w:bookmarkEnd w:id="10"/>
    </w:p>
    <w:p w14:paraId="0CE7FA51" w14:textId="0AF17D39" w:rsidR="002063EE" w:rsidRDefault="00221C52" w:rsidP="00221C52">
      <w:pPr>
        <w:pStyle w:val="Puntoelenco"/>
        <w:numPr>
          <w:ilvl w:val="0"/>
          <w:numId w:val="0"/>
        </w:numPr>
        <w:ind w:left="360" w:hanging="360"/>
      </w:pPr>
      <w:r>
        <w:t xml:space="preserve">La tabella </w:t>
      </w:r>
      <w:r w:rsidR="00BB6843">
        <w:rPr>
          <w:b/>
          <w:bCs/>
        </w:rPr>
        <w:t>S</w:t>
      </w:r>
      <w:r>
        <w:rPr>
          <w:b/>
          <w:bCs/>
        </w:rPr>
        <w:t xml:space="preserve">egnalazioni </w:t>
      </w:r>
      <w:r>
        <w:t>contiene tutte le informazioni delle segnalazioni inoltrate.</w:t>
      </w:r>
    </w:p>
    <w:p w14:paraId="61D67406" w14:textId="77777777" w:rsidR="00A15A9F" w:rsidRDefault="00221C52" w:rsidP="00221C52">
      <w:pPr>
        <w:pStyle w:val="Puntoelenco"/>
        <w:numPr>
          <w:ilvl w:val="0"/>
          <w:numId w:val="0"/>
        </w:numPr>
        <w:ind w:left="360" w:hanging="360"/>
      </w:pPr>
      <w:r>
        <w:t>Questa permette di definire</w:t>
      </w:r>
    </w:p>
    <w:p w14:paraId="1067D571" w14:textId="56FC398D" w:rsidR="00221C52" w:rsidRDefault="00A15A9F" w:rsidP="00A15A9F">
      <w:pPr>
        <w:pStyle w:val="Puntoelenco"/>
        <w:numPr>
          <w:ilvl w:val="0"/>
          <w:numId w:val="28"/>
        </w:numPr>
      </w:pPr>
      <w:r>
        <w:t>I</w:t>
      </w:r>
      <w:r w:rsidR="00221C52">
        <w:t>l tipo di segnalazion</w:t>
      </w:r>
      <w:r w:rsidR="00BB6843">
        <w:t>e</w:t>
      </w:r>
      <w:r w:rsidR="00221C52">
        <w:t>:</w:t>
      </w:r>
    </w:p>
    <w:p w14:paraId="0E7784BA" w14:textId="30782EB1" w:rsidR="00221C52" w:rsidRDefault="00BB6843" w:rsidP="00221C52">
      <w:pPr>
        <w:pStyle w:val="Puntoelenco"/>
      </w:pPr>
      <w:bookmarkStart w:id="11" w:name="_Hlk157769211"/>
      <w:r>
        <w:t>Buche in sede stradale</w:t>
      </w:r>
    </w:p>
    <w:p w14:paraId="0DCA280D" w14:textId="5B280913" w:rsidR="00D64526" w:rsidRDefault="00D64526" w:rsidP="00221C52">
      <w:pPr>
        <w:pStyle w:val="Puntoelenco"/>
      </w:pPr>
      <w:r>
        <w:t>Elemento danneggiato</w:t>
      </w:r>
    </w:p>
    <w:p w14:paraId="530A4609" w14:textId="33E4C045" w:rsidR="001A44AF" w:rsidRDefault="001A44AF" w:rsidP="00221C52">
      <w:pPr>
        <w:pStyle w:val="Puntoelenco"/>
      </w:pPr>
      <w:r>
        <w:t>Nettezza urbana</w:t>
      </w:r>
    </w:p>
    <w:p w14:paraId="209B94D0" w14:textId="34714B55" w:rsidR="00D64526" w:rsidRDefault="00BB6843" w:rsidP="00221C52">
      <w:pPr>
        <w:pStyle w:val="Puntoelenco"/>
      </w:pPr>
      <w:r>
        <w:t>Suggerimento</w:t>
      </w:r>
    </w:p>
    <w:bookmarkEnd w:id="11"/>
    <w:p w14:paraId="37F9DEAA" w14:textId="77777777" w:rsidR="00221C52" w:rsidRDefault="00221C52" w:rsidP="00221C52">
      <w:pPr>
        <w:pStyle w:val="Puntoelenco"/>
        <w:numPr>
          <w:ilvl w:val="0"/>
          <w:numId w:val="0"/>
        </w:numPr>
        <w:ind w:left="360" w:hanging="360"/>
      </w:pPr>
    </w:p>
    <w:p w14:paraId="1E71EF96" w14:textId="2538BE13" w:rsidR="00221C52" w:rsidRDefault="00A15A9F" w:rsidP="00A15A9F">
      <w:pPr>
        <w:pStyle w:val="Puntoelenco"/>
        <w:numPr>
          <w:ilvl w:val="0"/>
          <w:numId w:val="27"/>
        </w:numPr>
      </w:pPr>
      <w:r>
        <w:lastRenderedPageBreak/>
        <w:t>Lo stato:</w:t>
      </w:r>
    </w:p>
    <w:p w14:paraId="45199394" w14:textId="411B8048" w:rsidR="00A15A9F" w:rsidRDefault="00A15A9F" w:rsidP="00A15A9F">
      <w:pPr>
        <w:pStyle w:val="Puntoelenco"/>
      </w:pPr>
      <w:r w:rsidRPr="00FB31EC">
        <w:rPr>
          <w:color w:val="0070C0"/>
        </w:rPr>
        <w:t>Inoltrato</w:t>
      </w:r>
      <w:r>
        <w:t>, la richiesta è stata inviata correttamente</w:t>
      </w:r>
    </w:p>
    <w:p w14:paraId="013F5F66" w14:textId="1C726DDF" w:rsidR="00A15A9F" w:rsidRDefault="00A15A9F" w:rsidP="00A15A9F">
      <w:pPr>
        <w:pStyle w:val="Puntoelenco"/>
      </w:pPr>
      <w:r w:rsidRPr="00FB31EC">
        <w:rPr>
          <w:color w:val="FFC000"/>
        </w:rPr>
        <w:t>In lavorazione</w:t>
      </w:r>
      <w:r>
        <w:t>, la richiesta è stata visionata e presa in carico, ma non ancora risolta</w:t>
      </w:r>
    </w:p>
    <w:p w14:paraId="202D36F3" w14:textId="59DEB0D7" w:rsidR="00FB31EC" w:rsidRDefault="00A35E79" w:rsidP="00A15A9F">
      <w:pPr>
        <w:pStyle w:val="Puntoelenco"/>
      </w:pPr>
      <w:r>
        <w:rPr>
          <w:color w:val="00B050"/>
        </w:rPr>
        <w:t>C</w:t>
      </w:r>
      <w:r w:rsidR="00342064">
        <w:rPr>
          <w:color w:val="00B050"/>
        </w:rPr>
        <w:t>onclusa</w:t>
      </w:r>
      <w:r w:rsidR="00A15A9F">
        <w:t xml:space="preserve">, </w:t>
      </w:r>
      <w:r w:rsidR="00FB31EC">
        <w:t>la questione è stata conclusa con successo.</w:t>
      </w:r>
    </w:p>
    <w:p w14:paraId="7928EB1C" w14:textId="5A537A9D" w:rsidR="00A15A9F" w:rsidRDefault="00FB31EC" w:rsidP="00A15A9F">
      <w:pPr>
        <w:pStyle w:val="Puntoelenco"/>
      </w:pPr>
      <w:r w:rsidRPr="00FB31EC">
        <w:rPr>
          <w:color w:val="FF0000"/>
        </w:rPr>
        <w:t>Non valida</w:t>
      </w:r>
      <w:r>
        <w:t xml:space="preserve">, la richiesta è stata visionata, tuttavia è stata scartata. Riferirsi ai commenti per maggiori informazioni. </w:t>
      </w:r>
    </w:p>
    <w:p w14:paraId="58FA1530" w14:textId="75C73D78" w:rsidR="00FB31EC" w:rsidRPr="00FB31EC" w:rsidRDefault="00FB31EC" w:rsidP="00A15A9F">
      <w:pPr>
        <w:pStyle w:val="Puntoelenco"/>
        <w:rPr>
          <w:color w:val="C00000"/>
        </w:rPr>
      </w:pPr>
      <w:bookmarkStart w:id="12" w:name="_Hlk157770731"/>
      <w:r w:rsidRPr="00FB31EC">
        <w:rPr>
          <w:color w:val="960000"/>
        </w:rPr>
        <w:t>Annullata</w:t>
      </w:r>
      <w:r>
        <w:rPr>
          <w:color w:val="auto"/>
        </w:rPr>
        <w:t>, la richiesta è stata annullata dall’utente.</w:t>
      </w:r>
    </w:p>
    <w:bookmarkEnd w:id="12"/>
    <w:p w14:paraId="7A4B1F6F" w14:textId="77777777" w:rsidR="00A15A9F" w:rsidRDefault="00A15A9F" w:rsidP="00A15A9F">
      <w:pPr>
        <w:pStyle w:val="Puntoelenco"/>
        <w:numPr>
          <w:ilvl w:val="0"/>
          <w:numId w:val="0"/>
        </w:numPr>
        <w:ind w:left="720"/>
      </w:pPr>
    </w:p>
    <w:p w14:paraId="22B1F2FE" w14:textId="0A0A9496" w:rsidR="00A15A9F" w:rsidRDefault="000046BD" w:rsidP="00A15A9F">
      <w:pPr>
        <w:pStyle w:val="Puntoelenco"/>
        <w:numPr>
          <w:ilvl w:val="0"/>
          <w:numId w:val="27"/>
        </w:numPr>
      </w:pPr>
      <w:r>
        <w:t xml:space="preserve">Le coordinate: </w:t>
      </w:r>
    </w:p>
    <w:p w14:paraId="5E1C0FCB" w14:textId="4CAD6CCB" w:rsidR="000046BD" w:rsidRDefault="000046BD" w:rsidP="000046BD">
      <w:pPr>
        <w:pStyle w:val="Puntoelenco"/>
        <w:rPr>
          <w:color w:val="auto"/>
        </w:rPr>
      </w:pPr>
      <w:r w:rsidRPr="000046BD">
        <w:rPr>
          <w:color w:val="auto"/>
        </w:rPr>
        <w:t>È previsto un sistema per inserire una posizione nelle segnalazioni, con modalità sia automatiche che manuali.</w:t>
      </w:r>
    </w:p>
    <w:p w14:paraId="07D7FA6D" w14:textId="1551DEDB" w:rsidR="000046BD" w:rsidRDefault="000046BD" w:rsidP="000046BD">
      <w:pPr>
        <w:pStyle w:val="Puntoelenco"/>
        <w:numPr>
          <w:ilvl w:val="0"/>
          <w:numId w:val="0"/>
        </w:numPr>
        <w:rPr>
          <w:color w:val="auto"/>
        </w:rPr>
      </w:pPr>
    </w:p>
    <w:p w14:paraId="4DCD28C4" w14:textId="51F3025C" w:rsidR="000046BD" w:rsidRDefault="003C4D7A" w:rsidP="000046BD">
      <w:pPr>
        <w:pStyle w:val="Puntoelenco"/>
        <w:numPr>
          <w:ilvl w:val="0"/>
          <w:numId w:val="0"/>
        </w:numPr>
        <w:rPr>
          <w:color w:val="auto"/>
        </w:rPr>
      </w:pPr>
      <w:r>
        <w:rPr>
          <w:color w:val="auto"/>
        </w:rPr>
        <w:t>Alle segnalazioni potranno essere allegati file, come immagini, video, audio o documenti:</w:t>
      </w:r>
    </w:p>
    <w:p w14:paraId="2E76F61D" w14:textId="6ECBB805" w:rsidR="001A44AF" w:rsidRPr="003C4D7A" w:rsidRDefault="003C4D7A" w:rsidP="000046BD">
      <w:pPr>
        <w:pStyle w:val="Puntoelenco"/>
        <w:numPr>
          <w:ilvl w:val="0"/>
          <w:numId w:val="0"/>
        </w:numPr>
        <w:rPr>
          <w:color w:val="auto"/>
        </w:rPr>
      </w:pPr>
      <w:r>
        <w:rPr>
          <w:color w:val="auto"/>
        </w:rPr>
        <w:t xml:space="preserve">la gestione è a dispetto della tabella </w:t>
      </w:r>
      <w:r w:rsidRPr="003C4D7A">
        <w:rPr>
          <w:b/>
          <w:bCs/>
          <w:color w:val="auto"/>
        </w:rPr>
        <w:t>Allegati</w:t>
      </w:r>
      <w:r>
        <w:rPr>
          <w:color w:val="auto"/>
        </w:rPr>
        <w:t xml:space="preserve">, gli elementi verranno salvati in una cartella apposita e il loro percorso inserito nel </w:t>
      </w:r>
      <w:proofErr w:type="spellStart"/>
      <w:r w:rsidR="001A44AF">
        <w:rPr>
          <w:color w:val="auto"/>
        </w:rPr>
        <w:t>DataBase</w:t>
      </w:r>
      <w:proofErr w:type="spellEnd"/>
      <w:r w:rsidR="001A44AF">
        <w:rPr>
          <w:color w:val="auto"/>
        </w:rPr>
        <w:t>.</w:t>
      </w:r>
    </w:p>
    <w:p w14:paraId="3A7ABBB6" w14:textId="153A5A07" w:rsidR="002063EE" w:rsidRDefault="001A44AF" w:rsidP="002063EE">
      <w:pPr>
        <w:pStyle w:val="Titolo2"/>
      </w:pPr>
      <w:bookmarkStart w:id="13" w:name="_Toc501113965"/>
      <w:bookmarkStart w:id="14" w:name="_Toc157841909"/>
      <w:r>
        <w:t>T</w:t>
      </w:r>
      <w:bookmarkEnd w:id="13"/>
      <w:r>
        <w:t>abella commenti:</w:t>
      </w:r>
      <w:bookmarkEnd w:id="14"/>
    </w:p>
    <w:p w14:paraId="7F5375BB" w14:textId="77777777" w:rsidR="001A44AF" w:rsidRDefault="001A44AF" w:rsidP="001A44AF">
      <w:r>
        <w:t xml:space="preserve">La tabella </w:t>
      </w:r>
      <w:r w:rsidRPr="001A44AF">
        <w:rPr>
          <w:b/>
          <w:bCs/>
        </w:rPr>
        <w:t>commenti</w:t>
      </w:r>
      <w:r>
        <w:t xml:space="preserve"> gestisce la creazione di note relative alle segnalazioni. </w:t>
      </w:r>
    </w:p>
    <w:p w14:paraId="60EB632C" w14:textId="378EE0D1" w:rsidR="001A44AF" w:rsidRDefault="001A44AF" w:rsidP="001A44AF">
      <w:r>
        <w:t>Come illustrato in precedenza, questi possono essere effettuati dai cittadini come osservazioni e dagli amministratori come aggiornamenti riguardo tale richiesta.</w:t>
      </w:r>
    </w:p>
    <w:p w14:paraId="7776C437" w14:textId="7677237B" w:rsidR="002063EE" w:rsidRDefault="001A44AF" w:rsidP="001A44AF">
      <w:r>
        <w:t>Sulla stessa segnalazione possono coesistere più commenti, anche se dallo stesso utente.</w:t>
      </w:r>
      <w:r w:rsidR="002063EE">
        <w:rPr>
          <w:lang w:bidi="it-IT"/>
        </w:rPr>
        <w:br w:type="page"/>
      </w:r>
    </w:p>
    <w:p w14:paraId="288EA406" w14:textId="5A77165E" w:rsidR="006E668D" w:rsidRPr="00F76A6C" w:rsidRDefault="00D06D17" w:rsidP="006E668D">
      <w:pPr>
        <w:pStyle w:val="Titolo1"/>
        <w:rPr>
          <w:u w:val="single"/>
          <w:lang w:bidi="it-IT"/>
        </w:rPr>
      </w:pPr>
      <w:bookmarkStart w:id="15" w:name="_Toc157841910"/>
      <w:r>
        <w:rPr>
          <w:noProof/>
          <w:lang w:bidi="it-IT"/>
        </w:rPr>
        <w:lastRenderedPageBreak/>
        <w:drawing>
          <wp:anchor distT="0" distB="0" distL="114300" distR="114300" simplePos="0" relativeHeight="251649536" behindDoc="0" locked="0" layoutInCell="1" allowOverlap="1" wp14:anchorId="7FFBE7D6" wp14:editId="13D60084">
            <wp:simplePos x="0" y="0"/>
            <wp:positionH relativeFrom="page">
              <wp:align>left</wp:align>
            </wp:positionH>
            <wp:positionV relativeFrom="paragraph">
              <wp:posOffset>456565</wp:posOffset>
            </wp:positionV>
            <wp:extent cx="7553616" cy="4913906"/>
            <wp:effectExtent l="0" t="0" r="0" b="1270"/>
            <wp:wrapSquare wrapText="bothSides"/>
            <wp:docPr id="110248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49"/>
                    <a:stretch/>
                  </pic:blipFill>
                  <pic:spPr bwMode="auto">
                    <a:xfrm>
                      <a:off x="0" y="0"/>
                      <a:ext cx="7553616" cy="49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F57">
        <w:rPr>
          <w:lang w:bidi="it-IT"/>
        </w:rPr>
        <w:t>VIEW</w:t>
      </w:r>
      <w:r w:rsidR="001A44AF">
        <w:rPr>
          <w:lang w:bidi="it-IT"/>
        </w:rPr>
        <w:t xml:space="preserve">: </w:t>
      </w:r>
      <w:r w:rsidR="00F76A6C">
        <w:rPr>
          <w:lang w:bidi="it-IT"/>
        </w:rPr>
        <w:t>FORM</w:t>
      </w:r>
      <w:bookmarkEnd w:id="15"/>
    </w:p>
    <w:p w14:paraId="6AEE5E17" w14:textId="21C66635" w:rsidR="00D06D17" w:rsidRDefault="00D06D17" w:rsidP="00D06D17"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65BF203F" wp14:editId="7FF50E15">
                <wp:simplePos x="0" y="0"/>
                <wp:positionH relativeFrom="column">
                  <wp:posOffset>-563852</wp:posOffset>
                </wp:positionH>
                <wp:positionV relativeFrom="paragraph">
                  <wp:posOffset>5064070</wp:posOffset>
                </wp:positionV>
                <wp:extent cx="2360930" cy="1404620"/>
                <wp:effectExtent l="0" t="0" r="18415" b="2222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F1936" w14:textId="1277A28A" w:rsidR="00D06D17" w:rsidRDefault="003126E5">
                            <w:proofErr w:type="spellStart"/>
                            <w:r>
                              <w:t>Mockup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552A7">
                              <w:t xml:space="preserve">- </w:t>
                            </w:r>
                            <w:proofErr w:type="spellStart"/>
                            <w: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F203F" id="Casella di testo 2" o:spid="_x0000_s1030" type="#_x0000_t202" style="position:absolute;margin-left:-44.4pt;margin-top:398.75pt;width:185.9pt;height:110.6pt;z-index:2516802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">
                <v:textbox style="mso-fit-shape-to-text:t">
                  <w:txbxContent>
                    <w:p w14:paraId="636F1936" w14:textId="1277A28A" w:rsidR="00D06D17" w:rsidRDefault="003126E5">
                      <w:proofErr w:type="spellStart"/>
                      <w:r>
                        <w:t>Mockup</w:t>
                      </w:r>
                      <w:proofErr w:type="spellEnd"/>
                      <w:r>
                        <w:t xml:space="preserve"> </w:t>
                      </w:r>
                      <w:r w:rsidR="00A552A7">
                        <w:t xml:space="preserve">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it-IT"/>
        </w:rPr>
        <w:drawing>
          <wp:anchor distT="0" distB="0" distL="114300" distR="114300" simplePos="0" relativeHeight="251670016" behindDoc="0" locked="0" layoutInCell="1" allowOverlap="1" wp14:anchorId="0E01E6EC" wp14:editId="7B1B5A96">
            <wp:simplePos x="0" y="0"/>
            <wp:positionH relativeFrom="margin">
              <wp:align>center</wp:align>
            </wp:positionH>
            <wp:positionV relativeFrom="paragraph">
              <wp:posOffset>5546752</wp:posOffset>
            </wp:positionV>
            <wp:extent cx="7296878" cy="4007458"/>
            <wp:effectExtent l="0" t="0" r="0" b="0"/>
            <wp:wrapNone/>
            <wp:docPr id="178681143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878" cy="40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266">
        <w:rPr>
          <w:lang w:bidi="it-IT"/>
        </w:rPr>
        <w:br w:type="page"/>
      </w:r>
    </w:p>
    <w:p w14:paraId="359560B1" w14:textId="0CD1E310" w:rsidR="006E668D" w:rsidRPr="006E668D" w:rsidRDefault="00A552A7">
      <w:pPr>
        <w:spacing w:after="180" w:line="336" w:lineRule="auto"/>
        <w:contextualSpacing w:val="0"/>
        <w:rPr>
          <w:lang w:bidi="it-IT"/>
        </w:rPr>
      </w:pPr>
      <w:r>
        <w:rPr>
          <w:noProof/>
          <w:lang w:bidi="it-IT"/>
        </w:rPr>
        <w:lastRenderedPageBreak/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1BAB2EAA" wp14:editId="411DCC1D">
                <wp:simplePos x="0" y="0"/>
                <wp:positionH relativeFrom="column">
                  <wp:posOffset>-485462</wp:posOffset>
                </wp:positionH>
                <wp:positionV relativeFrom="paragraph">
                  <wp:posOffset>-358888</wp:posOffset>
                </wp:positionV>
                <wp:extent cx="2360930" cy="586853"/>
                <wp:effectExtent l="0" t="0" r="18415" b="22860"/>
                <wp:wrapNone/>
                <wp:docPr id="1012263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6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08FE4" w14:textId="73E23E56" w:rsidR="00A67746" w:rsidRDefault="00A67746" w:rsidP="00A67746">
                            <w:proofErr w:type="spellStart"/>
                            <w:r>
                              <w:t>Mockup</w:t>
                            </w:r>
                            <w:proofErr w:type="spellEnd"/>
                            <w:r w:rsidR="00A552A7">
                              <w:t xml:space="preserve"> -</w:t>
                            </w:r>
                            <w:r>
                              <w:t xml:space="preserve"> </w:t>
                            </w:r>
                            <w:r w:rsidR="00A552A7">
                              <w:t>Visione stato di una segnalazione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2EAA" id="_x0000_s1031" type="#_x0000_t202" style="position:absolute;margin-left:-38.25pt;margin-top:-28.25pt;width:185.9pt;height:46.2pt;z-index:251692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">
                <v:textbox>
                  <w:txbxContent>
                    <w:p w14:paraId="40508FE4" w14:textId="73E23E56" w:rsidR="00A67746" w:rsidRDefault="00A67746" w:rsidP="00A67746">
                      <w:proofErr w:type="spellStart"/>
                      <w:r>
                        <w:t>Mockup</w:t>
                      </w:r>
                      <w:proofErr w:type="spellEnd"/>
                      <w:r w:rsidR="00A552A7">
                        <w:t xml:space="preserve"> -</w:t>
                      </w:r>
                      <w:r>
                        <w:t xml:space="preserve"> </w:t>
                      </w:r>
                      <w:r w:rsidR="00A552A7">
                        <w:t>Visione stato di una segnalazione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424" behindDoc="0" locked="0" layoutInCell="1" allowOverlap="1" wp14:anchorId="3EDBC0A8" wp14:editId="229B9048">
            <wp:simplePos x="0" y="0"/>
            <wp:positionH relativeFrom="margin">
              <wp:align>center</wp:align>
            </wp:positionH>
            <wp:positionV relativeFrom="paragraph">
              <wp:posOffset>322827</wp:posOffset>
            </wp:positionV>
            <wp:extent cx="7178722" cy="2785113"/>
            <wp:effectExtent l="0" t="0" r="3175" b="0"/>
            <wp:wrapNone/>
            <wp:docPr id="4449217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8" t="14429" r="6194" b="23945"/>
                    <a:stretch/>
                  </pic:blipFill>
                  <pic:spPr bwMode="auto">
                    <a:xfrm>
                      <a:off x="0" y="0"/>
                      <a:ext cx="7178722" cy="27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95956" w14:textId="47C81BA0" w:rsidR="00E95266" w:rsidRDefault="00E95266" w:rsidP="00D26A18">
      <w:pPr>
        <w:pStyle w:val="Titolo1"/>
        <w:rPr>
          <w:lang w:bidi="it-IT"/>
        </w:rPr>
      </w:pPr>
      <w:bookmarkStart w:id="16" w:name="_Toc157841911"/>
      <w:r>
        <w:rPr>
          <w:lang w:bidi="it-IT"/>
        </w:rPr>
        <w:lastRenderedPageBreak/>
        <w:t>CONTROLLER: FUNZIONI NON VISUAL</w:t>
      </w:r>
      <w:r w:rsidR="00D26A18">
        <w:rPr>
          <w:lang w:bidi="it-IT"/>
        </w:rPr>
        <w:t>I</w:t>
      </w:r>
      <w:bookmarkEnd w:id="16"/>
    </w:p>
    <w:p w14:paraId="65E384E2" w14:textId="146D0CEF" w:rsidR="00D074AB" w:rsidRPr="00D26A18" w:rsidRDefault="00E61B90" w:rsidP="00180FEA">
      <w:pPr>
        <w:rPr>
          <w:lang w:bidi="it-IT"/>
        </w:rPr>
      </w:pPr>
      <w:r>
        <w:rPr>
          <w:lang w:bidi="it-IT"/>
        </w:rPr>
        <w:t xml:space="preserve">Per l’interazione </w:t>
      </w:r>
      <w:r w:rsidR="00180FEA">
        <w:rPr>
          <w:lang w:bidi="it-IT"/>
        </w:rPr>
        <w:t>tra</w:t>
      </w:r>
      <w:r>
        <w:rPr>
          <w:lang w:bidi="it-IT"/>
        </w:rPr>
        <w:t xml:space="preserve"> il </w:t>
      </w:r>
      <w:proofErr w:type="spellStart"/>
      <w:r>
        <w:rPr>
          <w:lang w:bidi="it-IT"/>
        </w:rPr>
        <w:t>DataBase</w:t>
      </w:r>
      <w:proofErr w:type="spellEnd"/>
      <w:r w:rsidR="005519E9">
        <w:rPr>
          <w:lang w:bidi="it-IT"/>
        </w:rPr>
        <w:t xml:space="preserve"> </w:t>
      </w:r>
      <w:r w:rsidR="00180FEA">
        <w:rPr>
          <w:lang w:bidi="it-IT"/>
        </w:rPr>
        <w:t xml:space="preserve">e la </w:t>
      </w:r>
      <w:proofErr w:type="spellStart"/>
      <w:r w:rsidR="00180FEA">
        <w:rPr>
          <w:lang w:bidi="it-IT"/>
        </w:rPr>
        <w:t>View</w:t>
      </w:r>
      <w:proofErr w:type="spellEnd"/>
      <w:r w:rsidR="00180FEA">
        <w:rPr>
          <w:lang w:bidi="it-IT"/>
        </w:rPr>
        <w:t xml:space="preserve"> utilizzeremo il controller, questo ci permetterà di gestire anche la sessione.</w:t>
      </w:r>
    </w:p>
    <w:p w14:paraId="1ED35419" w14:textId="484FD9EF" w:rsidR="0089391C" w:rsidRDefault="0089391C" w:rsidP="0089391C">
      <w:pPr>
        <w:pStyle w:val="Titolo1"/>
      </w:pPr>
      <w:bookmarkStart w:id="17" w:name="_BIBLIOGRAFIA"/>
      <w:bookmarkStart w:id="18" w:name="_Toc157841917"/>
      <w:bookmarkEnd w:id="17"/>
      <w:r>
        <w:rPr>
          <w:lang w:bidi="it-IT"/>
        </w:rPr>
        <w:lastRenderedPageBreak/>
        <w:t>BIBLIOGRAFIA</w:t>
      </w:r>
      <w:bookmarkEnd w:id="18"/>
    </w:p>
    <w:p w14:paraId="6C0A3126" w14:textId="075C8CAB" w:rsidR="00231DE8" w:rsidRDefault="0089391C" w:rsidP="00D55CBC">
      <w:pPr>
        <w:rPr>
          <w:rStyle w:val="Collegamentoipertestuale"/>
          <w:sz w:val="28"/>
          <w:szCs w:val="22"/>
        </w:rPr>
      </w:pPr>
      <w:r w:rsidRPr="0089391C">
        <w:rPr>
          <w:szCs w:val="24"/>
          <w:vertAlign w:val="superscript"/>
        </w:rPr>
        <w:t>[1]</w:t>
      </w:r>
      <w:r w:rsidRPr="0089391C">
        <w:rPr>
          <w:sz w:val="28"/>
          <w:szCs w:val="22"/>
          <w:vertAlign w:val="superscript"/>
        </w:rPr>
        <w:t xml:space="preserve"> </w:t>
      </w:r>
      <w:hyperlink r:id="rId15" w:history="1">
        <w:r w:rsidRPr="0089391C">
          <w:rPr>
            <w:rStyle w:val="Collegamentoipertestuale"/>
            <w:sz w:val="28"/>
            <w:szCs w:val="22"/>
          </w:rPr>
          <w:t xml:space="preserve">APP </w:t>
        </w:r>
        <w:proofErr w:type="spellStart"/>
        <w:r w:rsidRPr="0089391C">
          <w:rPr>
            <w:rStyle w:val="Collegamentoipertestuale"/>
            <w:sz w:val="28"/>
            <w:szCs w:val="22"/>
          </w:rPr>
          <w:t>SegnalazioniWeb</w:t>
        </w:r>
        <w:proofErr w:type="spellEnd"/>
        <w:r w:rsidRPr="0089391C">
          <w:rPr>
            <w:rStyle w:val="Collegamentoipertestuale"/>
            <w:sz w:val="28"/>
            <w:szCs w:val="22"/>
          </w:rPr>
          <w:t>: invio e gestione segnalazioni al Comune</w:t>
        </w:r>
      </w:hyperlink>
    </w:p>
    <w:p w14:paraId="5432DA82" w14:textId="7384387A" w:rsidR="0089391C" w:rsidRPr="00E95266" w:rsidRDefault="0089391C" w:rsidP="00E95266">
      <w:pPr>
        <w:spacing w:after="180" w:line="336" w:lineRule="auto"/>
        <w:contextualSpacing w:val="0"/>
        <w:rPr>
          <w:color w:val="ECBE18" w:themeColor="hyperlink"/>
          <w:sz w:val="28"/>
          <w:szCs w:val="22"/>
          <w:u w:val="single"/>
        </w:rPr>
      </w:pPr>
    </w:p>
    <w:sectPr w:rsidR="0089391C" w:rsidRPr="00E95266" w:rsidSect="00587079">
      <w:headerReference w:type="default" r:id="rId16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4F6D5" w14:textId="77777777" w:rsidR="00713912" w:rsidRDefault="00713912" w:rsidP="00A91D75">
      <w:r>
        <w:separator/>
      </w:r>
    </w:p>
  </w:endnote>
  <w:endnote w:type="continuationSeparator" w:id="0">
    <w:p w14:paraId="13388249" w14:textId="77777777" w:rsidR="00713912" w:rsidRDefault="00713912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0AD02" w14:textId="77777777" w:rsidR="00713912" w:rsidRDefault="00713912" w:rsidP="00A91D75">
      <w:r>
        <w:separator/>
      </w:r>
    </w:p>
  </w:footnote>
  <w:footnote w:type="continuationSeparator" w:id="0">
    <w:p w14:paraId="792F74B8" w14:textId="77777777" w:rsidR="00713912" w:rsidRDefault="00713912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210A540F" w14:textId="77777777" w:rsidTr="00A7217A">
      <w:trPr>
        <w:trHeight w:val="1060"/>
      </w:trPr>
      <w:tc>
        <w:tcPr>
          <w:tcW w:w="5861" w:type="dxa"/>
        </w:tcPr>
        <w:p w14:paraId="57B3FFD5" w14:textId="77777777" w:rsidR="008759A8" w:rsidRDefault="008759A8" w:rsidP="00A7217A">
          <w:pPr>
            <w:pStyle w:val="Intestazione"/>
            <w:spacing w:after="0"/>
          </w:pPr>
          <w:r w:rsidRPr="008759A8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782B3D5" wp14:editId="3C39B0A5">
                    <wp:extent cx="1442085" cy="0"/>
                    <wp:effectExtent l="19050" t="19050" r="24765" b="38100"/>
                    <wp:docPr id="17" name="Connettore diritto 17" descr="linea ret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E6AEB70" id="Connettore diritto 17" o:spid="_x0000_s1026" alt="linea ret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2F6A6DFD" w14:textId="77777777" w:rsidR="008759A8" w:rsidRDefault="00D476F7" w:rsidP="00A7217A">
          <w:pPr>
            <w:pStyle w:val="Intestazione"/>
            <w:spacing w:after="0"/>
            <w:jc w:val="right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3A819C" wp14:editId="3B8B051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asella di tes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259BE" w14:textId="77777777" w:rsidR="00D476F7" w:rsidRPr="00D476F7" w:rsidRDefault="00D476F7" w:rsidP="00D476F7">
                                <w:pPr>
                                  <w:pStyle w:val="Sottotito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it-IT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3A819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0" o:spid="_x0000_s1032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2D7259BE" w14:textId="77777777" w:rsidR="00D476F7" w:rsidRPr="00D476F7" w:rsidRDefault="00D476F7" w:rsidP="00D476F7">
                          <w:pPr>
                            <w:pStyle w:val="Sottotito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it-IT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5F4EAE13" wp14:editId="6878F8A0">
                    <wp:extent cx="1191260" cy="398780"/>
                    <wp:effectExtent l="0" t="0" r="8890" b="1270"/>
                    <wp:docPr id="15" name="Rettangolo: Angolo singolo ritagliato 15" descr="rettangolo colora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6FEDC9" w14:textId="77777777" w:rsidR="008759A8" w:rsidRPr="008759A8" w:rsidRDefault="008759A8" w:rsidP="008759A8">
                                <w:pPr>
                                  <w:pStyle w:val="Sottotito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F4EAE13" id="Rettangolo: Angolo singolo ritagliato 15" o:spid="_x0000_s1033" alt="rettangolo colorato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86FEDC9" w14:textId="77777777" w:rsidR="008759A8" w:rsidRPr="008759A8" w:rsidRDefault="008759A8" w:rsidP="008759A8">
                          <w:pPr>
                            <w:pStyle w:val="Sottotito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0.9pt;height:10.9pt" o:bullet="t">
        <v:imagedata r:id="rId1" o:title="msoEFB2"/>
      </v:shape>
    </w:pict>
  </w:numPicBullet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5751525"/>
    <w:multiLevelType w:val="hybridMultilevel"/>
    <w:tmpl w:val="C688EFB4"/>
    <w:lvl w:ilvl="0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944933"/>
    <w:multiLevelType w:val="hybridMultilevel"/>
    <w:tmpl w:val="64520872"/>
    <w:lvl w:ilvl="0" w:tplc="441430E6"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Numeroelenco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80118C3"/>
    <w:multiLevelType w:val="hybridMultilevel"/>
    <w:tmpl w:val="32FE93C6"/>
    <w:lvl w:ilvl="0" w:tplc="0410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Puntoelenco"/>
      <w:lvlText w:val=""/>
      <w:lvlJc w:val="left"/>
      <w:pPr>
        <w:ind w:left="108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2088"/>
        </w:tabs>
        <w:ind w:left="216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2448"/>
        </w:tabs>
        <w:ind w:left="252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808"/>
        </w:tabs>
        <w:ind w:left="288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3168"/>
        </w:tabs>
        <w:ind w:left="324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3528"/>
        </w:tabs>
        <w:ind w:left="360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888"/>
        </w:tabs>
        <w:ind w:left="396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AC245CA"/>
    <w:multiLevelType w:val="hybridMultilevel"/>
    <w:tmpl w:val="11EAA9FC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50DD8"/>
    <w:multiLevelType w:val="hybridMultilevel"/>
    <w:tmpl w:val="1A989840"/>
    <w:lvl w:ilvl="0" w:tplc="0F00E836"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285425">
    <w:abstractNumId w:val="2"/>
  </w:num>
  <w:num w:numId="2" w16cid:durableId="1747457724">
    <w:abstractNumId w:val="2"/>
    <w:lvlOverride w:ilvl="0">
      <w:startOverride w:val="1"/>
    </w:lvlOverride>
  </w:num>
  <w:num w:numId="3" w16cid:durableId="2071809911">
    <w:abstractNumId w:val="6"/>
  </w:num>
  <w:num w:numId="4" w16cid:durableId="393822723">
    <w:abstractNumId w:val="2"/>
    <w:lvlOverride w:ilvl="0">
      <w:startOverride w:val="1"/>
    </w:lvlOverride>
  </w:num>
  <w:num w:numId="5" w16cid:durableId="1341590129">
    <w:abstractNumId w:val="2"/>
    <w:lvlOverride w:ilvl="0">
      <w:startOverride w:val="1"/>
    </w:lvlOverride>
  </w:num>
  <w:num w:numId="6" w16cid:durableId="1880899815">
    <w:abstractNumId w:val="2"/>
    <w:lvlOverride w:ilvl="0">
      <w:startOverride w:val="1"/>
    </w:lvlOverride>
  </w:num>
  <w:num w:numId="7" w16cid:durableId="857239335">
    <w:abstractNumId w:val="2"/>
    <w:lvlOverride w:ilvl="0">
      <w:startOverride w:val="1"/>
    </w:lvlOverride>
  </w:num>
  <w:num w:numId="8" w16cid:durableId="1308053978">
    <w:abstractNumId w:val="0"/>
  </w:num>
  <w:num w:numId="9" w16cid:durableId="1280649727">
    <w:abstractNumId w:val="16"/>
  </w:num>
  <w:num w:numId="10" w16cid:durableId="54361266">
    <w:abstractNumId w:val="12"/>
  </w:num>
  <w:num w:numId="11" w16cid:durableId="336421871">
    <w:abstractNumId w:val="12"/>
    <w:lvlOverride w:ilvl="0">
      <w:lvl w:ilvl="0">
        <w:start w:val="1"/>
        <w:numFmt w:val="bullet"/>
        <w:pStyle w:val="Puntoelenco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585798797">
    <w:abstractNumId w:val="12"/>
  </w:num>
  <w:num w:numId="13" w16cid:durableId="8220508">
    <w:abstractNumId w:val="12"/>
  </w:num>
  <w:num w:numId="14" w16cid:durableId="1155223771">
    <w:abstractNumId w:val="12"/>
    <w:lvlOverride w:ilvl="0">
      <w:lvl w:ilvl="0">
        <w:start w:val="1"/>
        <w:numFmt w:val="bullet"/>
        <w:pStyle w:val="Puntoelenco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262687705">
    <w:abstractNumId w:val="12"/>
    <w:lvlOverride w:ilvl="0">
      <w:lvl w:ilvl="0">
        <w:start w:val="1"/>
        <w:numFmt w:val="bullet"/>
        <w:pStyle w:val="Puntoelenco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13973596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327287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056262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735688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44714222">
    <w:abstractNumId w:val="9"/>
  </w:num>
  <w:num w:numId="21" w16cid:durableId="1808931114">
    <w:abstractNumId w:val="11"/>
  </w:num>
  <w:num w:numId="22" w16cid:durableId="1569608849">
    <w:abstractNumId w:val="7"/>
  </w:num>
  <w:num w:numId="23" w16cid:durableId="88963627">
    <w:abstractNumId w:val="5"/>
  </w:num>
  <w:num w:numId="24" w16cid:durableId="1303775745">
    <w:abstractNumId w:val="1"/>
  </w:num>
  <w:num w:numId="25" w16cid:durableId="1901331955">
    <w:abstractNumId w:val="10"/>
  </w:num>
  <w:num w:numId="26" w16cid:durableId="2092969594">
    <w:abstractNumId w:val="13"/>
  </w:num>
  <w:num w:numId="27" w16cid:durableId="1522742776">
    <w:abstractNumId w:val="4"/>
  </w:num>
  <w:num w:numId="28" w16cid:durableId="79524267">
    <w:abstractNumId w:val="15"/>
  </w:num>
  <w:num w:numId="29" w16cid:durableId="1431897267">
    <w:abstractNumId w:val="14"/>
  </w:num>
  <w:num w:numId="30" w16cid:durableId="1740440562">
    <w:abstractNumId w:val="3"/>
  </w:num>
  <w:num w:numId="31" w16cid:durableId="478153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DC1"/>
    <w:rsid w:val="000046BD"/>
    <w:rsid w:val="0002111D"/>
    <w:rsid w:val="000D78FD"/>
    <w:rsid w:val="000E217A"/>
    <w:rsid w:val="00180FEA"/>
    <w:rsid w:val="00184B35"/>
    <w:rsid w:val="001865F2"/>
    <w:rsid w:val="001A44AF"/>
    <w:rsid w:val="001E59F3"/>
    <w:rsid w:val="002063EE"/>
    <w:rsid w:val="00210B43"/>
    <w:rsid w:val="00221C52"/>
    <w:rsid w:val="00226FF2"/>
    <w:rsid w:val="00231DE8"/>
    <w:rsid w:val="002339E4"/>
    <w:rsid w:val="002E36B9"/>
    <w:rsid w:val="002E67D0"/>
    <w:rsid w:val="003126E5"/>
    <w:rsid w:val="00314785"/>
    <w:rsid w:val="00342064"/>
    <w:rsid w:val="00342438"/>
    <w:rsid w:val="00362717"/>
    <w:rsid w:val="00376F57"/>
    <w:rsid w:val="003A4148"/>
    <w:rsid w:val="003C4D7A"/>
    <w:rsid w:val="003F429C"/>
    <w:rsid w:val="0048652F"/>
    <w:rsid w:val="004A192C"/>
    <w:rsid w:val="004E63D5"/>
    <w:rsid w:val="005519E9"/>
    <w:rsid w:val="00577305"/>
    <w:rsid w:val="00587079"/>
    <w:rsid w:val="00595A6C"/>
    <w:rsid w:val="005C2E0B"/>
    <w:rsid w:val="005D0FDC"/>
    <w:rsid w:val="00641F0B"/>
    <w:rsid w:val="00667815"/>
    <w:rsid w:val="006C6355"/>
    <w:rsid w:val="006E668D"/>
    <w:rsid w:val="007043E6"/>
    <w:rsid w:val="00713912"/>
    <w:rsid w:val="00755BB7"/>
    <w:rsid w:val="00756872"/>
    <w:rsid w:val="00760843"/>
    <w:rsid w:val="00785645"/>
    <w:rsid w:val="007B0DFA"/>
    <w:rsid w:val="007E5E59"/>
    <w:rsid w:val="00823D33"/>
    <w:rsid w:val="00845901"/>
    <w:rsid w:val="00861848"/>
    <w:rsid w:val="008759A8"/>
    <w:rsid w:val="0089391C"/>
    <w:rsid w:val="008B46AB"/>
    <w:rsid w:val="008D5ADA"/>
    <w:rsid w:val="008E707B"/>
    <w:rsid w:val="00911CD5"/>
    <w:rsid w:val="00915C50"/>
    <w:rsid w:val="009163B5"/>
    <w:rsid w:val="009210A6"/>
    <w:rsid w:val="00924378"/>
    <w:rsid w:val="00944D7A"/>
    <w:rsid w:val="00952E2B"/>
    <w:rsid w:val="0098789F"/>
    <w:rsid w:val="009A0F76"/>
    <w:rsid w:val="009B1BA6"/>
    <w:rsid w:val="00A03BCD"/>
    <w:rsid w:val="00A15A9F"/>
    <w:rsid w:val="00A35E79"/>
    <w:rsid w:val="00A552A7"/>
    <w:rsid w:val="00A60F9E"/>
    <w:rsid w:val="00A67746"/>
    <w:rsid w:val="00A7217A"/>
    <w:rsid w:val="00A86068"/>
    <w:rsid w:val="00A90C8E"/>
    <w:rsid w:val="00A91D75"/>
    <w:rsid w:val="00AC2064"/>
    <w:rsid w:val="00AC343A"/>
    <w:rsid w:val="00AF73EF"/>
    <w:rsid w:val="00B24AA9"/>
    <w:rsid w:val="00B31781"/>
    <w:rsid w:val="00B478DB"/>
    <w:rsid w:val="00B5171C"/>
    <w:rsid w:val="00B70CF7"/>
    <w:rsid w:val="00BB6843"/>
    <w:rsid w:val="00BC4C43"/>
    <w:rsid w:val="00C50FEA"/>
    <w:rsid w:val="00C6323A"/>
    <w:rsid w:val="00C66779"/>
    <w:rsid w:val="00C87193"/>
    <w:rsid w:val="00CB27A1"/>
    <w:rsid w:val="00D06D17"/>
    <w:rsid w:val="00D074AB"/>
    <w:rsid w:val="00D26A18"/>
    <w:rsid w:val="00D476F7"/>
    <w:rsid w:val="00D53874"/>
    <w:rsid w:val="00D55CBC"/>
    <w:rsid w:val="00D64526"/>
    <w:rsid w:val="00D83326"/>
    <w:rsid w:val="00D8631A"/>
    <w:rsid w:val="00D87CD8"/>
    <w:rsid w:val="00DF1CFA"/>
    <w:rsid w:val="00E37BC8"/>
    <w:rsid w:val="00E523C3"/>
    <w:rsid w:val="00E5388E"/>
    <w:rsid w:val="00E6016B"/>
    <w:rsid w:val="00E61B90"/>
    <w:rsid w:val="00E94B95"/>
    <w:rsid w:val="00E95266"/>
    <w:rsid w:val="00ED5D59"/>
    <w:rsid w:val="00ED6905"/>
    <w:rsid w:val="00EE4DD3"/>
    <w:rsid w:val="00EF64C7"/>
    <w:rsid w:val="00F32986"/>
    <w:rsid w:val="00F57DC1"/>
    <w:rsid w:val="00F629A5"/>
    <w:rsid w:val="00F76A6C"/>
    <w:rsid w:val="00FB31EC"/>
    <w:rsid w:val="00FE0D74"/>
    <w:rsid w:val="00FE298F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B2BF286"/>
  <w15:docId w15:val="{7AF09886-A2ED-4116-BF5D-3806F083F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E4484" w:themeColor="text1" w:themeTint="BF"/>
        <w:lang w:val="it-IT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itolo1">
    <w:name w:val="heading 1"/>
    <w:basedOn w:val="Normale"/>
    <w:next w:val="Normale"/>
    <w:link w:val="Titolo1Carattere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itolo2">
    <w:name w:val="heading 2"/>
    <w:basedOn w:val="Normale"/>
    <w:next w:val="Normale"/>
    <w:link w:val="Titolo2Carattere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itolo3">
    <w:name w:val="heading 3"/>
    <w:basedOn w:val="Normale"/>
    <w:next w:val="Normale"/>
    <w:link w:val="Titolo3Carattere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color w:val="ECBD17" w:themeColor="accent1" w:themeShade="BF"/>
    </w:rPr>
  </w:style>
  <w:style w:type="paragraph" w:styleId="Sottotitolo">
    <w:name w:val="Subtitle"/>
    <w:basedOn w:val="Normale"/>
    <w:link w:val="SottotitoloCarattere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ina">
    <w:name w:val="Pagina"/>
    <w:basedOn w:val="Normale"/>
    <w:next w:val="Normale"/>
    <w:uiPriority w:val="97"/>
    <w:unhideWhenUsed/>
    <w:qFormat/>
    <w:pPr>
      <w:spacing w:after="40" w:line="240" w:lineRule="auto"/>
    </w:pPr>
    <w:rPr>
      <w:sz w:val="36"/>
    </w:rPr>
  </w:style>
  <w:style w:type="paragraph" w:styleId="Intestazione">
    <w:name w:val="header"/>
    <w:basedOn w:val="Normale"/>
    <w:link w:val="IntestazioneCarattere"/>
    <w:uiPriority w:val="99"/>
    <w:pPr>
      <w:spacing w:after="38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color w:val="4E4484" w:themeColor="text1" w:themeTint="BF"/>
      <w:sz w:val="20"/>
    </w:rPr>
  </w:style>
  <w:style w:type="table" w:styleId="Grigliatabella">
    <w:name w:val="Table Grid"/>
    <w:basedOn w:val="Tabellanormale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olo">
    <w:name w:val="Title"/>
    <w:basedOn w:val="Normale"/>
    <w:link w:val="TitoloCarattere"/>
    <w:uiPriority w:val="1"/>
    <w:qFormat/>
    <w:rsid w:val="009163B5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customStyle="1" w:styleId="TitoloCarattere">
    <w:name w:val="Titolo Carattere"/>
    <w:basedOn w:val="Carpredefinitoparagrafo"/>
    <w:link w:val="Titolo"/>
    <w:uiPriority w:val="1"/>
    <w:rsid w:val="009163B5"/>
    <w:rPr>
      <w:rFonts w:asciiTheme="majorHAnsi" w:eastAsiaTheme="majorEastAsia" w:hAnsiTheme="majorHAnsi" w:cstheme="majorBidi"/>
      <w:b/>
      <w:bCs/>
      <w:color w:val="FFFFFF" w:themeColor="background1"/>
      <w:sz w:val="68"/>
      <w:szCs w:val="90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</w:rPr>
  </w:style>
  <w:style w:type="character" w:styleId="Enfasigrassetto">
    <w:name w:val="Strong"/>
    <w:basedOn w:val="Carpredefinitoparagrafo"/>
    <w:uiPriority w:val="6"/>
    <w:qFormat/>
    <w:rPr>
      <w:b/>
      <w:bCs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essunaspaziatura">
    <w:name w:val="No Spacing"/>
    <w:link w:val="NessunaspaziaturaCarattere"/>
    <w:uiPriority w:val="98"/>
    <w:unhideWhenUsed/>
    <w:qFormat/>
    <w:pPr>
      <w:spacing w:after="0" w:line="240" w:lineRule="auto"/>
    </w:pPr>
  </w:style>
  <w:style w:type="paragraph" w:customStyle="1" w:styleId="Informazionidicontatto">
    <w:name w:val="Informazioni di contatto"/>
    <w:basedOn w:val="Normale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itolo1Carattere">
    <w:name w:val="Titolo 1 Carattere"/>
    <w:basedOn w:val="Carpredefinitoparagrafo"/>
    <w:link w:val="Tito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itolo2Carattere">
    <w:name w:val="Titolo 2 Carattere"/>
    <w:basedOn w:val="Carpredefinitoparagrafo"/>
    <w:link w:val="Tito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zione">
    <w:name w:val="Quote"/>
    <w:basedOn w:val="Normale"/>
    <w:next w:val="Normale"/>
    <w:link w:val="CitazioneCarattere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zioneCarattere">
    <w:name w:val="Citazione Carattere"/>
    <w:basedOn w:val="Carpredefinitoparagrafo"/>
    <w:link w:val="Citazion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e"/>
    <w:link w:val="FirmaCarattere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attere">
    <w:name w:val="Firma Carattere"/>
    <w:basedOn w:val="Carpredefinitoparagrafo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98"/>
  </w:style>
  <w:style w:type="paragraph" w:styleId="Puntoelenco">
    <w:name w:val="List Bullet"/>
    <w:basedOn w:val="Normale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Numeroelenco">
    <w:name w:val="List Number"/>
    <w:basedOn w:val="Numeroelenco2"/>
    <w:uiPriority w:val="9"/>
    <w:unhideWhenUsed/>
    <w:qFormat/>
    <w:rsid w:val="00D476F7"/>
  </w:style>
  <w:style w:type="paragraph" w:styleId="Numeroelenco2">
    <w:name w:val="List Number 2"/>
    <w:basedOn w:val="Normale"/>
    <w:uiPriority w:val="10"/>
    <w:qFormat/>
    <w:rsid w:val="001865F2"/>
    <w:pPr>
      <w:numPr>
        <w:numId w:val="23"/>
      </w:numPr>
    </w:pPr>
  </w:style>
  <w:style w:type="table" w:customStyle="1" w:styleId="Tabelladeidatifinanziari">
    <w:name w:val="Tabella dei dati finanziari"/>
    <w:basedOn w:val="Tabellanormale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Pr>
      <w:b/>
      <w:bCs/>
    </w:rPr>
  </w:style>
  <w:style w:type="table" w:styleId="Sfondochiaro">
    <w:name w:val="Light Shading"/>
    <w:basedOn w:val="Tabellanormale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zazione">
    <w:name w:val="Organizzazione"/>
    <w:basedOn w:val="Normale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idascalia">
    <w:name w:val="caption"/>
    <w:basedOn w:val="Normale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nfasi2">
    <w:name w:val="Enfasi 2"/>
    <w:basedOn w:val="Normale"/>
    <w:link w:val="CarattereEnfasi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attereEnfasi2">
    <w:name w:val="Carattere Enfasi 2"/>
    <w:basedOn w:val="Carpredefinitoparagrafo"/>
    <w:link w:val="Enfasi2"/>
    <w:uiPriority w:val="8"/>
    <w:rsid w:val="002063EE"/>
    <w:rPr>
      <w:b/>
      <w:color w:val="262140" w:themeColor="text1"/>
      <w:spacing w:val="20"/>
      <w:sz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E523C3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523C3"/>
    <w:rPr>
      <w:color w:val="ECBE18" w:themeColor="hyperlink"/>
      <w:u w:val="single"/>
    </w:rPr>
  </w:style>
  <w:style w:type="table" w:styleId="Tabellaelenco1chiara-colore6">
    <w:name w:val="List Table 1 Light Accent 6"/>
    <w:basedOn w:val="Tabellanormale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customStyle="1" w:styleId="Intestazionemodulo">
    <w:name w:val="Intestazione modulo"/>
    <w:basedOn w:val="Normale"/>
    <w:qFormat/>
    <w:rsid w:val="00F57DC1"/>
    <w:pPr>
      <w:spacing w:before="320" w:line="240" w:lineRule="auto"/>
      <w:contextualSpacing w:val="0"/>
    </w:pPr>
    <w:rPr>
      <w:b/>
      <w:color w:val="404040"/>
      <w:sz w:val="20"/>
      <w:szCs w:val="26"/>
      <w:lang w:val="en-US" w:eastAsia="en-US"/>
    </w:rPr>
  </w:style>
  <w:style w:type="table" w:customStyle="1" w:styleId="Grigliatabella1">
    <w:name w:val="Griglia tabella1"/>
    <w:basedOn w:val="Tabellanormale"/>
    <w:next w:val="Grigliatabella"/>
    <w:uiPriority w:val="59"/>
    <w:rsid w:val="00F57DC1"/>
    <w:pPr>
      <w:spacing w:before="120" w:after="120" w:line="240" w:lineRule="auto"/>
      <w:ind w:left="115" w:right="115"/>
    </w:pPr>
    <w:rPr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left"/>
      </w:pPr>
      <w:rPr>
        <w:b/>
        <w:i w:val="0"/>
      </w:rPr>
      <w:tblPr/>
      <w:tcPr>
        <w:vAlign w:val="bottom"/>
      </w:tcPr>
    </w:tblStylePr>
    <w:tblStylePr w:type="lastRow">
      <w:rPr>
        <w:b w:val="0"/>
        <w:i w:val="0"/>
      </w:rPr>
      <w:tblPr/>
      <w:tcPr>
        <w:tcBorders>
          <w:top w:val="nil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Testomodulo">
    <w:name w:val="Testo modulo"/>
    <w:basedOn w:val="Normale"/>
    <w:qFormat/>
    <w:rsid w:val="00F57DC1"/>
    <w:pPr>
      <w:spacing w:line="264" w:lineRule="auto"/>
      <w:contextualSpacing w:val="0"/>
    </w:pPr>
    <w:rPr>
      <w:color w:val="EF4623"/>
      <w:sz w:val="18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98789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8789F"/>
    <w:rPr>
      <w:color w:val="ECBE18" w:themeColor="followedHyperlink"/>
      <w:u w:val="single"/>
    </w:rPr>
  </w:style>
  <w:style w:type="paragraph" w:styleId="Paragrafoelenco">
    <w:name w:val="List Paragraph"/>
    <w:basedOn w:val="Normale"/>
    <w:uiPriority w:val="34"/>
    <w:semiHidden/>
    <w:qFormat/>
    <w:rsid w:val="00D074AB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www.segnalazioniweb.it/" TargetMode="Externa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iero.christian\AppData\Roaming\Microsoft\Templates\Relazione%20annuale%20(schema%20Rosso%20e%20ne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74C61C-F147-40D3-9409-342F51BE6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annuale (schema Rosso e nero).dotx</Template>
  <TotalTime>6</TotalTime>
  <Pages>10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masiero.christian</dc:creator>
  <cp:keywords/>
  <cp:lastModifiedBy>Christian Masiero</cp:lastModifiedBy>
  <cp:revision>3</cp:revision>
  <cp:lastPrinted>2024-02-02T19:55:00Z</cp:lastPrinted>
  <dcterms:created xsi:type="dcterms:W3CDTF">2024-02-03T09:51:00Z</dcterms:created>
  <dcterms:modified xsi:type="dcterms:W3CDTF">2024-06-07T10:07:00Z</dcterms:modified>
  <cp:contentStatus/>
  <cp:version/>
</cp:coreProperties>
</file>